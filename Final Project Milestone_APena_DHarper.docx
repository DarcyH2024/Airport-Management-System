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B82CE" w14:textId="617488B8" w:rsidR="00812154" w:rsidRPr="009B7075" w:rsidRDefault="009B7075">
      <w:pPr>
        <w:pStyle w:val="Title"/>
        <w:rPr>
          <w:sz w:val="40"/>
          <w:szCs w:val="40"/>
        </w:rPr>
      </w:pPr>
      <w:sdt>
        <w:sdtPr>
          <w:rPr>
            <w:sz w:val="32"/>
            <w:szCs w:val="40"/>
          </w:rPr>
          <w:alias w:val="Title"/>
          <w:tag w:val=""/>
          <w:id w:val="726351117"/>
          <w:placeholder>
            <w:docPart w:val="2624DFE82431154786CA6DCCA2E947C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9B7075">
            <w:rPr>
              <w:sz w:val="32"/>
              <w:szCs w:val="40"/>
            </w:rPr>
            <w:t xml:space="preserve">Final Project Milestone: </w:t>
          </w:r>
          <w:r>
            <w:rPr>
              <w:sz w:val="32"/>
              <w:szCs w:val="40"/>
            </w:rPr>
            <w:br/>
          </w:r>
          <w:r w:rsidRPr="009B7075">
            <w:rPr>
              <w:sz w:val="32"/>
              <w:szCs w:val="40"/>
            </w:rPr>
            <w:t>Airport Flight Management Database</w:t>
          </w:r>
          <w:r>
            <w:rPr>
              <w:sz w:val="32"/>
              <w:szCs w:val="40"/>
            </w:rPr>
            <w:br/>
          </w:r>
          <w:r>
            <w:rPr>
              <w:sz w:val="32"/>
              <w:szCs w:val="40"/>
            </w:rPr>
            <w:br/>
          </w:r>
        </w:sdtContent>
      </w:sdt>
    </w:p>
    <w:p w14:paraId="154622B5" w14:textId="6C2CF755" w:rsidR="00812154" w:rsidRPr="009B7075" w:rsidRDefault="00FA1708">
      <w:pPr>
        <w:pStyle w:val="Title2"/>
        <w:rPr>
          <w:sz w:val="32"/>
          <w:szCs w:val="32"/>
        </w:rPr>
      </w:pPr>
      <w:r w:rsidRPr="009B7075">
        <w:rPr>
          <w:sz w:val="32"/>
          <w:szCs w:val="32"/>
        </w:rPr>
        <w:t>Amanda Pena and Darcy Harper</w:t>
      </w:r>
    </w:p>
    <w:p w14:paraId="3EAE359F" w14:textId="56F16ADC" w:rsidR="00812154" w:rsidRPr="009B7075" w:rsidRDefault="00FA1708">
      <w:pPr>
        <w:pStyle w:val="Title2"/>
        <w:rPr>
          <w:sz w:val="32"/>
          <w:szCs w:val="32"/>
        </w:rPr>
      </w:pPr>
      <w:r w:rsidRPr="009B7075">
        <w:rPr>
          <w:sz w:val="32"/>
          <w:szCs w:val="32"/>
        </w:rPr>
        <w:t>Georgia Gwinnett College: School of Science and Technology</w:t>
      </w:r>
    </w:p>
    <w:p w14:paraId="48CDF2F4" w14:textId="6B09633D" w:rsidR="00812154" w:rsidRDefault="00FA1708" w:rsidP="00FA1708">
      <w:pPr>
        <w:ind w:firstLine="0"/>
        <w:jc w:val="center"/>
        <w:rPr>
          <w:sz w:val="32"/>
          <w:szCs w:val="32"/>
        </w:rPr>
      </w:pPr>
      <w:r w:rsidRPr="009B7075">
        <w:rPr>
          <w:sz w:val="32"/>
          <w:szCs w:val="32"/>
        </w:rPr>
        <w:t>ITEC 4200 SECTION 02</w:t>
      </w:r>
    </w:p>
    <w:p w14:paraId="22FD10A7" w14:textId="77777777" w:rsidR="009B7075" w:rsidRPr="009B7075" w:rsidRDefault="009B7075" w:rsidP="00FA1708">
      <w:pPr>
        <w:ind w:firstLine="0"/>
        <w:jc w:val="center"/>
        <w:rPr>
          <w:sz w:val="32"/>
          <w:szCs w:val="32"/>
        </w:rPr>
      </w:pPr>
    </w:p>
    <w:p w14:paraId="1FEE4C77" w14:textId="77777777" w:rsidR="00812154" w:rsidRDefault="00000000">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13F83232" w14:textId="77777777" w:rsidR="00812154" w:rsidRDefault="00000000">
          <w:pPr>
            <w:pStyle w:val="TOCHeading"/>
          </w:pPr>
          <w:r>
            <w:t>Table of Contents</w:t>
          </w:r>
        </w:p>
        <w:p w14:paraId="50639667" w14:textId="6075F527" w:rsidR="009B7075" w:rsidRDefault="00000000">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8791843" w:history="1">
            <w:r w:rsidR="009B7075" w:rsidRPr="00B0249E">
              <w:rPr>
                <w:rStyle w:val="Hyperlink"/>
                <w:noProof/>
              </w:rPr>
              <w:t>Executive Summary and ERD Design</w:t>
            </w:r>
            <w:r w:rsidR="009B7075">
              <w:rPr>
                <w:noProof/>
                <w:webHidden/>
              </w:rPr>
              <w:tab/>
            </w:r>
            <w:r w:rsidR="009B7075">
              <w:rPr>
                <w:noProof/>
                <w:webHidden/>
              </w:rPr>
              <w:fldChar w:fldCharType="begin"/>
            </w:r>
            <w:r w:rsidR="009B7075">
              <w:rPr>
                <w:noProof/>
                <w:webHidden/>
              </w:rPr>
              <w:instrText xml:space="preserve"> PAGEREF _Toc228791843 \h </w:instrText>
            </w:r>
            <w:r w:rsidR="009B7075">
              <w:rPr>
                <w:noProof/>
                <w:webHidden/>
              </w:rPr>
            </w:r>
            <w:r w:rsidR="009B7075">
              <w:rPr>
                <w:noProof/>
                <w:webHidden/>
              </w:rPr>
              <w:fldChar w:fldCharType="separate"/>
            </w:r>
            <w:r w:rsidR="009B7075">
              <w:rPr>
                <w:noProof/>
                <w:webHidden/>
              </w:rPr>
              <w:t>3</w:t>
            </w:r>
            <w:r w:rsidR="009B7075">
              <w:rPr>
                <w:noProof/>
                <w:webHidden/>
              </w:rPr>
              <w:fldChar w:fldCharType="end"/>
            </w:r>
          </w:hyperlink>
        </w:p>
        <w:p w14:paraId="178DDDD0" w14:textId="4A83D367" w:rsidR="009B7075" w:rsidRDefault="009B7075">
          <w:pPr>
            <w:pStyle w:val="TOC1"/>
            <w:tabs>
              <w:tab w:val="right" w:leader="dot" w:pos="9350"/>
            </w:tabs>
            <w:rPr>
              <w:noProof/>
              <w:kern w:val="2"/>
              <w:lang w:eastAsia="en-US"/>
              <w14:ligatures w14:val="standardContextual"/>
            </w:rPr>
          </w:pPr>
          <w:hyperlink w:anchor="_Toc228791844" w:history="1">
            <w:r w:rsidRPr="00B0249E">
              <w:rPr>
                <w:rStyle w:val="Hyperlink"/>
                <w:b/>
                <w:bCs/>
                <w:noProof/>
              </w:rPr>
              <w:t>DDL: Schema Implementations</w:t>
            </w:r>
            <w:r>
              <w:rPr>
                <w:noProof/>
                <w:webHidden/>
              </w:rPr>
              <w:tab/>
            </w:r>
            <w:r>
              <w:rPr>
                <w:noProof/>
                <w:webHidden/>
              </w:rPr>
              <w:fldChar w:fldCharType="begin"/>
            </w:r>
            <w:r>
              <w:rPr>
                <w:noProof/>
                <w:webHidden/>
              </w:rPr>
              <w:instrText xml:space="preserve"> PAGEREF _Toc228791844 \h </w:instrText>
            </w:r>
            <w:r>
              <w:rPr>
                <w:noProof/>
                <w:webHidden/>
              </w:rPr>
            </w:r>
            <w:r>
              <w:rPr>
                <w:noProof/>
                <w:webHidden/>
              </w:rPr>
              <w:fldChar w:fldCharType="separate"/>
            </w:r>
            <w:r>
              <w:rPr>
                <w:noProof/>
                <w:webHidden/>
              </w:rPr>
              <w:t>6</w:t>
            </w:r>
            <w:r>
              <w:rPr>
                <w:noProof/>
                <w:webHidden/>
              </w:rPr>
              <w:fldChar w:fldCharType="end"/>
            </w:r>
          </w:hyperlink>
        </w:p>
        <w:p w14:paraId="388339B9" w14:textId="5D3E456B" w:rsidR="009B7075" w:rsidRDefault="009B7075">
          <w:pPr>
            <w:pStyle w:val="TOC1"/>
            <w:tabs>
              <w:tab w:val="right" w:leader="dot" w:pos="9350"/>
            </w:tabs>
            <w:rPr>
              <w:noProof/>
              <w:kern w:val="2"/>
              <w:lang w:eastAsia="en-US"/>
              <w14:ligatures w14:val="standardContextual"/>
            </w:rPr>
          </w:pPr>
          <w:hyperlink w:anchor="_Toc228791845" w:history="1">
            <w:r w:rsidRPr="00B0249E">
              <w:rPr>
                <w:rStyle w:val="Hyperlink"/>
                <w:noProof/>
              </w:rPr>
              <w:t>DML: Table Implementation</w:t>
            </w:r>
            <w:r>
              <w:rPr>
                <w:noProof/>
                <w:webHidden/>
              </w:rPr>
              <w:tab/>
            </w:r>
            <w:r>
              <w:rPr>
                <w:noProof/>
                <w:webHidden/>
              </w:rPr>
              <w:fldChar w:fldCharType="begin"/>
            </w:r>
            <w:r>
              <w:rPr>
                <w:noProof/>
                <w:webHidden/>
              </w:rPr>
              <w:instrText xml:space="preserve"> PAGEREF _Toc228791845 \h </w:instrText>
            </w:r>
            <w:r>
              <w:rPr>
                <w:noProof/>
                <w:webHidden/>
              </w:rPr>
            </w:r>
            <w:r>
              <w:rPr>
                <w:noProof/>
                <w:webHidden/>
              </w:rPr>
              <w:fldChar w:fldCharType="separate"/>
            </w:r>
            <w:r>
              <w:rPr>
                <w:noProof/>
                <w:webHidden/>
              </w:rPr>
              <w:t>9</w:t>
            </w:r>
            <w:r>
              <w:rPr>
                <w:noProof/>
                <w:webHidden/>
              </w:rPr>
              <w:fldChar w:fldCharType="end"/>
            </w:r>
          </w:hyperlink>
        </w:p>
        <w:p w14:paraId="1D4A3AC9" w14:textId="79A12552" w:rsidR="009B7075" w:rsidRDefault="009B7075">
          <w:pPr>
            <w:pStyle w:val="TOC1"/>
            <w:tabs>
              <w:tab w:val="right" w:leader="dot" w:pos="9350"/>
            </w:tabs>
            <w:rPr>
              <w:noProof/>
              <w:kern w:val="2"/>
              <w:lang w:eastAsia="en-US"/>
              <w14:ligatures w14:val="standardContextual"/>
            </w:rPr>
          </w:pPr>
          <w:hyperlink w:anchor="_Toc228791846" w:history="1">
            <w:r w:rsidRPr="00B0249E">
              <w:rPr>
                <w:rStyle w:val="Hyperlink"/>
                <w:b/>
                <w:bCs/>
                <w:noProof/>
              </w:rPr>
              <w:t>Queries</w:t>
            </w:r>
            <w:r>
              <w:rPr>
                <w:noProof/>
                <w:webHidden/>
              </w:rPr>
              <w:tab/>
            </w:r>
            <w:r>
              <w:rPr>
                <w:noProof/>
                <w:webHidden/>
              </w:rPr>
              <w:fldChar w:fldCharType="begin"/>
            </w:r>
            <w:r>
              <w:rPr>
                <w:noProof/>
                <w:webHidden/>
              </w:rPr>
              <w:instrText xml:space="preserve"> PAGEREF _Toc228791846 \h </w:instrText>
            </w:r>
            <w:r>
              <w:rPr>
                <w:noProof/>
                <w:webHidden/>
              </w:rPr>
            </w:r>
            <w:r>
              <w:rPr>
                <w:noProof/>
                <w:webHidden/>
              </w:rPr>
              <w:fldChar w:fldCharType="separate"/>
            </w:r>
            <w:r>
              <w:rPr>
                <w:noProof/>
                <w:webHidden/>
              </w:rPr>
              <w:t>14</w:t>
            </w:r>
            <w:r>
              <w:rPr>
                <w:noProof/>
                <w:webHidden/>
              </w:rPr>
              <w:fldChar w:fldCharType="end"/>
            </w:r>
          </w:hyperlink>
        </w:p>
        <w:p w14:paraId="43BDFCEC" w14:textId="509541DC" w:rsidR="009B7075" w:rsidRDefault="009B7075">
          <w:pPr>
            <w:pStyle w:val="TOC1"/>
            <w:tabs>
              <w:tab w:val="right" w:leader="dot" w:pos="9350"/>
            </w:tabs>
            <w:rPr>
              <w:noProof/>
              <w:kern w:val="2"/>
              <w:lang w:eastAsia="en-US"/>
              <w14:ligatures w14:val="standardContextual"/>
            </w:rPr>
          </w:pPr>
          <w:hyperlink w:anchor="_Toc228791847" w:history="1">
            <w:r w:rsidRPr="00B0249E">
              <w:rPr>
                <w:rStyle w:val="Hyperlink"/>
                <w:noProof/>
              </w:rPr>
              <w:t>Schema</w:t>
            </w:r>
            <w:r w:rsidRPr="00B0249E">
              <w:rPr>
                <w:rStyle w:val="Hyperlink"/>
                <w:noProof/>
              </w:rPr>
              <w:t xml:space="preserve"> </w:t>
            </w:r>
            <w:r w:rsidRPr="00B0249E">
              <w:rPr>
                <w:rStyle w:val="Hyperlink"/>
                <w:noProof/>
              </w:rPr>
              <w:t>Objects</w:t>
            </w:r>
            <w:r>
              <w:rPr>
                <w:noProof/>
                <w:webHidden/>
              </w:rPr>
              <w:tab/>
            </w:r>
            <w:r>
              <w:rPr>
                <w:noProof/>
                <w:webHidden/>
              </w:rPr>
              <w:fldChar w:fldCharType="begin"/>
            </w:r>
            <w:r>
              <w:rPr>
                <w:noProof/>
                <w:webHidden/>
              </w:rPr>
              <w:instrText xml:space="preserve"> PAGEREF _Toc228791847 \h </w:instrText>
            </w:r>
            <w:r>
              <w:rPr>
                <w:noProof/>
                <w:webHidden/>
              </w:rPr>
            </w:r>
            <w:r>
              <w:rPr>
                <w:noProof/>
                <w:webHidden/>
              </w:rPr>
              <w:fldChar w:fldCharType="separate"/>
            </w:r>
            <w:r>
              <w:rPr>
                <w:noProof/>
                <w:webHidden/>
              </w:rPr>
              <w:t>22</w:t>
            </w:r>
            <w:r>
              <w:rPr>
                <w:noProof/>
                <w:webHidden/>
              </w:rPr>
              <w:fldChar w:fldCharType="end"/>
            </w:r>
          </w:hyperlink>
        </w:p>
        <w:p w14:paraId="56D4BD2E" w14:textId="6A9CC3A5" w:rsidR="00812154" w:rsidRDefault="00000000">
          <w:pPr>
            <w:ind w:firstLine="0"/>
          </w:pPr>
          <w:r>
            <w:rPr>
              <w:b/>
              <w:bCs/>
              <w:noProof/>
            </w:rPr>
            <w:fldChar w:fldCharType="end"/>
          </w:r>
        </w:p>
      </w:sdtContent>
    </w:sdt>
    <w:p w14:paraId="1D111293" w14:textId="77777777" w:rsidR="009B7075" w:rsidRDefault="009B7075" w:rsidP="00ED3E67">
      <w:pPr>
        <w:pStyle w:val="Heading1"/>
        <w:jc w:val="left"/>
      </w:pPr>
      <w:bookmarkStart w:id="0" w:name="_Toc228777737"/>
    </w:p>
    <w:p w14:paraId="48F00A94" w14:textId="77777777" w:rsidR="009B7075" w:rsidRDefault="009B7075" w:rsidP="00ED3E67">
      <w:pPr>
        <w:pStyle w:val="Heading1"/>
        <w:jc w:val="left"/>
      </w:pPr>
    </w:p>
    <w:p w14:paraId="59E06383" w14:textId="77777777" w:rsidR="009B7075" w:rsidRDefault="009B7075" w:rsidP="009B7075"/>
    <w:p w14:paraId="5F5F7868" w14:textId="77777777" w:rsidR="009B7075" w:rsidRDefault="009B7075" w:rsidP="009B7075"/>
    <w:p w14:paraId="16238689" w14:textId="77777777" w:rsidR="009B7075" w:rsidRDefault="009B7075" w:rsidP="009B7075"/>
    <w:p w14:paraId="7BCB1B66" w14:textId="77777777" w:rsidR="009B7075" w:rsidRDefault="009B7075" w:rsidP="009B7075"/>
    <w:p w14:paraId="70F974F7" w14:textId="77777777" w:rsidR="009B7075" w:rsidRDefault="009B7075" w:rsidP="009B7075"/>
    <w:p w14:paraId="4E9F236D" w14:textId="77777777" w:rsidR="009B7075" w:rsidRDefault="009B7075" w:rsidP="009B7075"/>
    <w:p w14:paraId="1D3C16B8" w14:textId="77777777" w:rsidR="009B7075" w:rsidRDefault="009B7075" w:rsidP="009B7075"/>
    <w:p w14:paraId="2D087548" w14:textId="77777777" w:rsidR="009B7075" w:rsidRDefault="009B7075" w:rsidP="009B7075"/>
    <w:p w14:paraId="58FA8813" w14:textId="77777777" w:rsidR="009B7075" w:rsidRDefault="009B7075" w:rsidP="009B7075"/>
    <w:p w14:paraId="13C9AA22" w14:textId="77777777" w:rsidR="009B7075" w:rsidRPr="009B7075" w:rsidRDefault="009B7075" w:rsidP="009B7075"/>
    <w:p w14:paraId="06F60CDD" w14:textId="77777777" w:rsidR="009B7075" w:rsidRDefault="009B7075" w:rsidP="00ED3E67">
      <w:pPr>
        <w:pStyle w:val="Heading1"/>
        <w:jc w:val="left"/>
      </w:pPr>
    </w:p>
    <w:p w14:paraId="094B6076" w14:textId="77777777" w:rsidR="009B7075" w:rsidRDefault="009B7075" w:rsidP="009B7075"/>
    <w:p w14:paraId="077F1582" w14:textId="77777777" w:rsidR="009B7075" w:rsidRPr="009B7075" w:rsidRDefault="009B7075" w:rsidP="009B7075"/>
    <w:p w14:paraId="2D1A89F7" w14:textId="0679BA8B" w:rsidR="00812154" w:rsidRPr="009B7075" w:rsidRDefault="00612D56" w:rsidP="009B7075">
      <w:pPr>
        <w:pStyle w:val="Heading1"/>
        <w:rPr>
          <w:sz w:val="28"/>
          <w:szCs w:val="28"/>
        </w:rPr>
      </w:pPr>
      <w:bookmarkStart w:id="1" w:name="_Toc228791843"/>
      <w:r w:rsidRPr="009B7075">
        <w:rPr>
          <w:sz w:val="28"/>
          <w:szCs w:val="28"/>
        </w:rPr>
        <w:lastRenderedPageBreak/>
        <w:t>E</w:t>
      </w:r>
      <w:bookmarkEnd w:id="0"/>
      <w:r w:rsidRPr="009B7075">
        <w:rPr>
          <w:sz w:val="28"/>
          <w:szCs w:val="28"/>
        </w:rPr>
        <w:t>xecutive Summary and ERD Design</w:t>
      </w:r>
      <w:bookmarkEnd w:id="1"/>
    </w:p>
    <w:p w14:paraId="2EF0A493" w14:textId="77777777" w:rsidR="00ED3E67" w:rsidRPr="009B7075" w:rsidRDefault="00ED3E67" w:rsidP="009B7075">
      <w:pPr>
        <w:ind w:firstLine="0"/>
        <w:rPr>
          <w:b/>
          <w:bCs/>
        </w:rPr>
      </w:pPr>
      <w:r w:rsidRPr="009B7075">
        <w:rPr>
          <w:b/>
          <w:bCs/>
        </w:rPr>
        <w:t xml:space="preserve">Objective </w:t>
      </w:r>
    </w:p>
    <w:p w14:paraId="60E668F4" w14:textId="77777777" w:rsidR="00ED3E67" w:rsidRDefault="00ED3E67" w:rsidP="009B7075">
      <w:pPr>
        <w:rPr>
          <w:lang w:bidi="en-US"/>
        </w:rPr>
      </w:pPr>
      <w:r w:rsidRPr="174D2586">
        <w:rPr>
          <w:lang w:bidi="en-US"/>
        </w:rPr>
        <w:t>The objective of this database is to support airport operations by managing information related to flights, airports, planes, passengers, tickets, and crew members. The system is designed to organize essential airport data in a structured and efficient manner to improve accuracy, consistency, and accessibility.</w:t>
      </w:r>
    </w:p>
    <w:p w14:paraId="02553269" w14:textId="77777777" w:rsidR="00ED3E67" w:rsidRPr="009B7075" w:rsidRDefault="00ED3E67" w:rsidP="009B7075">
      <w:pPr>
        <w:ind w:firstLine="0"/>
        <w:rPr>
          <w:b/>
        </w:rPr>
      </w:pPr>
      <w:r w:rsidRPr="009B7075">
        <w:rPr>
          <w:b/>
        </w:rPr>
        <w:t xml:space="preserve">Goals </w:t>
      </w:r>
    </w:p>
    <w:p w14:paraId="197B8A7D" w14:textId="77777777" w:rsidR="00ED3E67" w:rsidRDefault="00ED3E67" w:rsidP="009B7075">
      <w:pPr>
        <w:rPr>
          <w:lang w:bidi="en-US"/>
        </w:rPr>
      </w:pPr>
      <w:r w:rsidRPr="174D2586">
        <w:rPr>
          <w:lang w:bidi="en-US"/>
        </w:rPr>
        <w:t>The goal of this project is to provide a clear and organized method for storing and retrieving information related to airport and flight operations. By centralizing this data, the database enables users to easily query flight schedules, gate assignments, and airport details, supporting smoother operations and more informed decision-making.</w:t>
      </w:r>
    </w:p>
    <w:p w14:paraId="337C9490" w14:textId="77777777" w:rsidR="00ED3E67" w:rsidRPr="009B7075" w:rsidRDefault="00ED3E67" w:rsidP="009B7075">
      <w:pPr>
        <w:ind w:firstLine="0"/>
        <w:rPr>
          <w:b/>
        </w:rPr>
      </w:pPr>
      <w:r w:rsidRPr="009B7075">
        <w:rPr>
          <w:b/>
        </w:rPr>
        <w:t xml:space="preserve">Solution </w:t>
      </w:r>
    </w:p>
    <w:p w14:paraId="4D5C16CD" w14:textId="77777777" w:rsidR="00ED3E67" w:rsidRDefault="00ED3E67" w:rsidP="009B7075">
      <w:pPr>
        <w:rPr>
          <w:lang w:bidi="en-US"/>
        </w:rPr>
      </w:pPr>
      <w:r w:rsidRPr="174D2586">
        <w:rPr>
          <w:lang w:bidi="en-US"/>
        </w:rPr>
        <w:t xml:space="preserve">The solution is a relational database composed of multiple interconnected tables that represent the key entities involved in airport operations. These tables include Flight, Airport, Passenger, Tickets, Plane, Crew, and </w:t>
      </w:r>
      <w:proofErr w:type="spellStart"/>
      <w:r w:rsidRPr="174D2586">
        <w:rPr>
          <w:lang w:bidi="en-US"/>
        </w:rPr>
        <w:t>Flight_Crew</w:t>
      </w:r>
      <w:proofErr w:type="spellEnd"/>
      <w:r w:rsidRPr="174D2586">
        <w:rPr>
          <w:lang w:bidi="en-US"/>
        </w:rPr>
        <w:t>. Primary and foreign key relationships maintain data integrity and accurately model real-world interactions between flights, passengers, airports, and crew. This system will be implemented using Oracle 21c.</w:t>
      </w:r>
    </w:p>
    <w:p w14:paraId="60E3A30B" w14:textId="77777777" w:rsidR="00ED3E67" w:rsidRPr="009B7075" w:rsidRDefault="00ED3E67" w:rsidP="009B7075">
      <w:pPr>
        <w:ind w:firstLine="0"/>
        <w:rPr>
          <w:b/>
        </w:rPr>
      </w:pPr>
      <w:r w:rsidRPr="009B7075">
        <w:rPr>
          <w:b/>
        </w:rPr>
        <w:t xml:space="preserve">Benefits to Users </w:t>
      </w:r>
    </w:p>
    <w:p w14:paraId="17F2BE68" w14:textId="77777777" w:rsidR="00ED3E67" w:rsidRDefault="00ED3E67" w:rsidP="009B7075">
      <w:pPr>
        <w:rPr>
          <w:lang w:bidi="en-US"/>
        </w:rPr>
      </w:pPr>
      <w:r w:rsidRPr="174D2586">
        <w:rPr>
          <w:lang w:bidi="en-US"/>
        </w:rPr>
        <w:t>This database provides fast, reliable, and organized access to airport and flight information. It reduces redundancy, improves consistency, and simplifies the management of passengers, ticketing, and crew information. The system also supports reporting and analysis to help identify operational trends and improve efficiency.</w:t>
      </w:r>
    </w:p>
    <w:p w14:paraId="567F545A" w14:textId="77777777" w:rsidR="00ED3E67" w:rsidRPr="009B7075" w:rsidRDefault="00ED3E67" w:rsidP="009B7075">
      <w:pPr>
        <w:ind w:firstLine="0"/>
        <w:rPr>
          <w:b/>
        </w:rPr>
      </w:pPr>
      <w:r w:rsidRPr="009B7075">
        <w:rPr>
          <w:b/>
        </w:rPr>
        <w:t xml:space="preserve">Project Outline </w:t>
      </w:r>
    </w:p>
    <w:p w14:paraId="6DD3DFDA" w14:textId="77777777" w:rsidR="00ED3E67" w:rsidRDefault="00ED3E67" w:rsidP="009B7075">
      <w:r>
        <w:lastRenderedPageBreak/>
        <w:t xml:space="preserve">The project will contain the following major components: </w:t>
      </w:r>
    </w:p>
    <w:p w14:paraId="743FA242" w14:textId="77777777" w:rsidR="00ED3E67" w:rsidRDefault="00ED3E67" w:rsidP="009B7075">
      <w:pPr>
        <w:pStyle w:val="ListParagraph"/>
        <w:numPr>
          <w:ilvl w:val="0"/>
          <w:numId w:val="14"/>
        </w:numPr>
      </w:pPr>
      <w:r>
        <w:t xml:space="preserve">Schema Design </w:t>
      </w:r>
    </w:p>
    <w:p w14:paraId="4840A5C1" w14:textId="77777777" w:rsidR="00ED3E67" w:rsidRDefault="00ED3E67" w:rsidP="009B7075">
      <w:pPr>
        <w:pStyle w:val="ListParagraph"/>
        <w:numPr>
          <w:ilvl w:val="0"/>
          <w:numId w:val="14"/>
        </w:numPr>
      </w:pPr>
      <w:r>
        <w:t xml:space="preserve">Entity-Relationship Diagram </w:t>
      </w:r>
    </w:p>
    <w:p w14:paraId="7323A69D" w14:textId="77777777" w:rsidR="00ED3E67" w:rsidRDefault="00ED3E67" w:rsidP="009B7075">
      <w:pPr>
        <w:pStyle w:val="ListParagraph"/>
        <w:numPr>
          <w:ilvl w:val="0"/>
          <w:numId w:val="14"/>
        </w:numPr>
      </w:pPr>
      <w:r>
        <w:t xml:space="preserve">Table Implementation </w:t>
      </w:r>
    </w:p>
    <w:p w14:paraId="39BBDC82" w14:textId="77777777" w:rsidR="00ED3E67" w:rsidRDefault="00ED3E67" w:rsidP="009B7075">
      <w:pPr>
        <w:pStyle w:val="ListParagraph"/>
        <w:numPr>
          <w:ilvl w:val="0"/>
          <w:numId w:val="14"/>
        </w:numPr>
      </w:pPr>
      <w:r>
        <w:t xml:space="preserve">Queries </w:t>
      </w:r>
    </w:p>
    <w:p w14:paraId="68EE2229" w14:textId="666D84B0" w:rsidR="00ED3E67" w:rsidRDefault="00ED3E67" w:rsidP="009B7075">
      <w:pPr>
        <w:pStyle w:val="ListParagraph"/>
        <w:numPr>
          <w:ilvl w:val="0"/>
          <w:numId w:val="14"/>
        </w:numPr>
      </w:pPr>
      <w:r>
        <w:t xml:space="preserve">Reports </w:t>
      </w:r>
      <w:r>
        <w:tab/>
        <w:t xml:space="preserve"> </w:t>
      </w:r>
    </w:p>
    <w:p w14:paraId="568A8B4A" w14:textId="6F8403AE" w:rsidR="00ED3E67" w:rsidRPr="009B7075" w:rsidRDefault="00ED3E67" w:rsidP="009B7075">
      <w:pPr>
        <w:ind w:firstLine="0"/>
        <w:rPr>
          <w:b/>
        </w:rPr>
      </w:pPr>
      <w:r w:rsidRPr="009B7075">
        <w:rPr>
          <w:b/>
        </w:rPr>
        <w:t xml:space="preserve">Schema Design </w:t>
      </w:r>
    </w:p>
    <w:p w14:paraId="64B66672" w14:textId="77777777" w:rsidR="00ED3E67" w:rsidRDefault="00ED3E67" w:rsidP="009B7075">
      <w:pPr>
        <w:pStyle w:val="ListParagraph"/>
        <w:numPr>
          <w:ilvl w:val="0"/>
          <w:numId w:val="15"/>
        </w:numPr>
      </w:pPr>
      <w:r w:rsidRPr="009B7075">
        <w:rPr>
          <w:bCs/>
        </w:rPr>
        <w:t xml:space="preserve">AIRPORT </w:t>
      </w:r>
      <w:r>
        <w:t>(</w:t>
      </w:r>
      <w:proofErr w:type="spellStart"/>
      <w:r>
        <w:t>airport_id</w:t>
      </w:r>
      <w:proofErr w:type="spellEnd"/>
      <w:r w:rsidRPr="009B7075">
        <w:rPr>
          <w:u w:val="single"/>
        </w:rPr>
        <w:t xml:space="preserve"> (PK),</w:t>
      </w:r>
      <w:r>
        <w:t xml:space="preserve"> name, street, city, state, country, </w:t>
      </w:r>
      <w:proofErr w:type="spellStart"/>
      <w:r>
        <w:t>zipcode</w:t>
      </w:r>
      <w:proofErr w:type="spellEnd"/>
      <w:r>
        <w:t xml:space="preserve">) </w:t>
      </w:r>
    </w:p>
    <w:p w14:paraId="619703F3" w14:textId="448501AD" w:rsidR="00ED3E67" w:rsidRDefault="00ED3E67" w:rsidP="009B7075">
      <w:pPr>
        <w:pStyle w:val="ListParagraph"/>
        <w:numPr>
          <w:ilvl w:val="0"/>
          <w:numId w:val="15"/>
        </w:numPr>
      </w:pPr>
      <w:r w:rsidRPr="009B7075">
        <w:rPr>
          <w:bCs/>
        </w:rPr>
        <w:t xml:space="preserve">PASSENGER </w:t>
      </w:r>
      <w:r>
        <w:t>(</w:t>
      </w:r>
      <w:proofErr w:type="spellStart"/>
      <w:r>
        <w:t>passenger_id</w:t>
      </w:r>
      <w:proofErr w:type="spellEnd"/>
      <w:r>
        <w:t xml:space="preserve"> (PK</w:t>
      </w:r>
      <w:r w:rsidRPr="009B7075">
        <w:rPr>
          <w:u w:val="single"/>
        </w:rPr>
        <w:t xml:space="preserve">), </w:t>
      </w:r>
      <w:proofErr w:type="spellStart"/>
      <w:r>
        <w:t>first_name</w:t>
      </w:r>
      <w:proofErr w:type="spellEnd"/>
      <w:r>
        <w:t xml:space="preserve">, </w:t>
      </w:r>
      <w:proofErr w:type="spellStart"/>
      <w:r>
        <w:t>last_name</w:t>
      </w:r>
      <w:proofErr w:type="spellEnd"/>
      <w:r>
        <w:t xml:space="preserve">) </w:t>
      </w:r>
    </w:p>
    <w:p w14:paraId="281C0573" w14:textId="77777777" w:rsidR="00ED3E67" w:rsidRDefault="00ED3E67" w:rsidP="009B7075">
      <w:pPr>
        <w:pStyle w:val="ListParagraph"/>
        <w:numPr>
          <w:ilvl w:val="0"/>
          <w:numId w:val="15"/>
        </w:numPr>
      </w:pPr>
      <w:r w:rsidRPr="009B7075">
        <w:rPr>
          <w:bCs/>
        </w:rPr>
        <w:t xml:space="preserve">PLANE </w:t>
      </w:r>
      <w:r>
        <w:t>(</w:t>
      </w:r>
      <w:proofErr w:type="spellStart"/>
      <w:r>
        <w:t>plane_id</w:t>
      </w:r>
      <w:proofErr w:type="spellEnd"/>
      <w:r>
        <w:t xml:space="preserve"> (PK), make, </w:t>
      </w:r>
      <w:proofErr w:type="spellStart"/>
      <w:r>
        <w:t>plane_model</w:t>
      </w:r>
      <w:proofErr w:type="spellEnd"/>
      <w:r>
        <w:t>, capacity)</w:t>
      </w:r>
    </w:p>
    <w:p w14:paraId="52C19709" w14:textId="512D14B7" w:rsidR="00ED3E67" w:rsidRDefault="00ED3E67" w:rsidP="009B7075">
      <w:pPr>
        <w:pStyle w:val="ListParagraph"/>
        <w:numPr>
          <w:ilvl w:val="0"/>
          <w:numId w:val="15"/>
        </w:numPr>
      </w:pPr>
      <w:r w:rsidRPr="009B7075">
        <w:rPr>
          <w:bCs/>
        </w:rPr>
        <w:t xml:space="preserve">TICKET </w:t>
      </w:r>
      <w:r>
        <w:t>(</w:t>
      </w:r>
      <w:proofErr w:type="spellStart"/>
      <w:r>
        <w:t>ticket_id</w:t>
      </w:r>
      <w:proofErr w:type="spellEnd"/>
      <w:r>
        <w:t xml:space="preserve"> </w:t>
      </w:r>
      <w:r w:rsidRPr="009B7075">
        <w:rPr>
          <w:u w:val="single"/>
        </w:rPr>
        <w:t>(PK)</w:t>
      </w:r>
      <w:r>
        <w:t xml:space="preserve">, </w:t>
      </w:r>
      <w:proofErr w:type="spellStart"/>
      <w:r>
        <w:t>passenger_id</w:t>
      </w:r>
      <w:proofErr w:type="spellEnd"/>
      <w:r>
        <w:t xml:space="preserve">, </w:t>
      </w:r>
      <w:proofErr w:type="spellStart"/>
      <w:r>
        <w:t>flight_id</w:t>
      </w:r>
      <w:proofErr w:type="spellEnd"/>
      <w:r>
        <w:t xml:space="preserve">, </w:t>
      </w:r>
      <w:proofErr w:type="spellStart"/>
      <w:r>
        <w:t>boarding_time</w:t>
      </w:r>
      <w:proofErr w:type="spellEnd"/>
      <w:r>
        <w:t xml:space="preserve">, </w:t>
      </w:r>
      <w:proofErr w:type="spellStart"/>
      <w:r>
        <w:t>boarding_group</w:t>
      </w:r>
      <w:proofErr w:type="spellEnd"/>
      <w:r>
        <w:t xml:space="preserve">, </w:t>
      </w:r>
      <w:proofErr w:type="spellStart"/>
      <w:r>
        <w:t>has_upgraded_seating</w:t>
      </w:r>
      <w:proofErr w:type="spellEnd"/>
      <w:r>
        <w:t xml:space="preserve">, </w:t>
      </w:r>
      <w:proofErr w:type="spellStart"/>
      <w:r>
        <w:t>has_disability_seating</w:t>
      </w:r>
      <w:proofErr w:type="spellEnd"/>
      <w:r>
        <w:t xml:space="preserve">) </w:t>
      </w:r>
    </w:p>
    <w:p w14:paraId="15A7BB4C" w14:textId="77777777" w:rsidR="00ED3E67" w:rsidRDefault="00ED3E67" w:rsidP="009B7075">
      <w:pPr>
        <w:rPr>
          <w:bCs/>
        </w:rPr>
      </w:pPr>
      <w:r w:rsidRPr="174D2586">
        <w:t xml:space="preserve">FK </w:t>
      </w:r>
      <w:proofErr w:type="spellStart"/>
      <w:r>
        <w:t>passenger_id</w:t>
      </w:r>
      <w:proofErr w:type="spellEnd"/>
      <w:r>
        <w:t xml:space="preserve"> </w:t>
      </w:r>
      <w:r w:rsidRPr="174D2586">
        <w:rPr>
          <w:rFonts w:ascii="Wingdings" w:eastAsia="Wingdings" w:hAnsi="Wingdings" w:cs="Wingdings"/>
        </w:rPr>
        <w:t></w:t>
      </w:r>
      <w:r>
        <w:t xml:space="preserve"> PASSENGER</w:t>
      </w:r>
    </w:p>
    <w:p w14:paraId="62577B96" w14:textId="77777777" w:rsidR="00ED3E67" w:rsidRDefault="00ED3E67" w:rsidP="009B7075">
      <w:pPr>
        <w:rPr>
          <w:bCs/>
        </w:rPr>
      </w:pPr>
      <w:r>
        <w:t xml:space="preserve">FK </w:t>
      </w:r>
      <w:proofErr w:type="spellStart"/>
      <w:r>
        <w:t>flight_id</w:t>
      </w:r>
      <w:proofErr w:type="spellEnd"/>
      <w:r>
        <w:t xml:space="preserve"> </w:t>
      </w:r>
      <w:r w:rsidRPr="174D2586">
        <w:rPr>
          <w:rFonts w:ascii="Wingdings" w:eastAsia="Wingdings" w:hAnsi="Wingdings" w:cs="Wingdings"/>
        </w:rPr>
        <w:t></w:t>
      </w:r>
      <w:r>
        <w:t xml:space="preserve"> FLIGHT</w:t>
      </w:r>
    </w:p>
    <w:p w14:paraId="59A0FA5B" w14:textId="0D9978C1" w:rsidR="00ED3E67" w:rsidRPr="009B7075" w:rsidRDefault="00ED3E67" w:rsidP="009B7075">
      <w:pPr>
        <w:rPr>
          <w:bCs/>
        </w:rPr>
      </w:pPr>
      <w:r>
        <w:t xml:space="preserve">FK </w:t>
      </w:r>
      <w:proofErr w:type="spellStart"/>
      <w:r>
        <w:t>plane_id</w:t>
      </w:r>
      <w:proofErr w:type="spellEnd"/>
      <w:r w:rsidRPr="174D2586">
        <w:rPr>
          <w:rFonts w:ascii="Wingdings" w:eastAsia="Wingdings" w:hAnsi="Wingdings" w:cs="Wingdings"/>
        </w:rPr>
        <w:t></w:t>
      </w:r>
      <w:r>
        <w:t xml:space="preserve"> PLANE</w:t>
      </w:r>
    </w:p>
    <w:p w14:paraId="0FB15F63" w14:textId="77777777" w:rsidR="00ED3E67" w:rsidRDefault="00ED3E67" w:rsidP="009B7075">
      <w:pPr>
        <w:pStyle w:val="ListParagraph"/>
        <w:numPr>
          <w:ilvl w:val="0"/>
          <w:numId w:val="16"/>
        </w:numPr>
      </w:pPr>
      <w:r w:rsidRPr="009B7075">
        <w:rPr>
          <w:bCs/>
        </w:rPr>
        <w:t xml:space="preserve">FLIGHT </w:t>
      </w:r>
      <w:r>
        <w:t>(</w:t>
      </w:r>
      <w:proofErr w:type="spellStart"/>
      <w:r>
        <w:t>flight_id</w:t>
      </w:r>
      <w:proofErr w:type="spellEnd"/>
      <w:r>
        <w:t xml:space="preserve"> </w:t>
      </w:r>
      <w:r w:rsidRPr="009B7075">
        <w:rPr>
          <w:u w:val="single"/>
        </w:rPr>
        <w:t>(</w:t>
      </w:r>
      <w:r>
        <w:t>PK</w:t>
      </w:r>
      <w:r w:rsidRPr="009B7075">
        <w:rPr>
          <w:u w:val="single"/>
        </w:rPr>
        <w:t>)</w:t>
      </w:r>
      <w:r>
        <w:t xml:space="preserve">, </w:t>
      </w:r>
      <w:proofErr w:type="spellStart"/>
      <w:r>
        <w:t>arrival_time</w:t>
      </w:r>
      <w:proofErr w:type="spellEnd"/>
      <w:r>
        <w:t xml:space="preserve">, </w:t>
      </w:r>
      <w:proofErr w:type="spellStart"/>
      <w:r>
        <w:t>departure_time</w:t>
      </w:r>
      <w:proofErr w:type="spellEnd"/>
      <w:r>
        <w:t xml:space="preserve">, gate, </w:t>
      </w:r>
      <w:proofErr w:type="spellStart"/>
      <w:r>
        <w:t>arrival_airport_id</w:t>
      </w:r>
      <w:proofErr w:type="spellEnd"/>
      <w:r>
        <w:t xml:space="preserve">, </w:t>
      </w:r>
      <w:proofErr w:type="spellStart"/>
      <w:r>
        <w:t>departure_airport_id</w:t>
      </w:r>
      <w:proofErr w:type="spellEnd"/>
      <w:r>
        <w:t xml:space="preserve">, </w:t>
      </w:r>
      <w:proofErr w:type="spellStart"/>
      <w:r>
        <w:t>plane_id</w:t>
      </w:r>
      <w:proofErr w:type="spellEnd"/>
      <w:r>
        <w:t xml:space="preserve">) </w:t>
      </w:r>
    </w:p>
    <w:p w14:paraId="2F684D68" w14:textId="48F7B52E" w:rsidR="00ED3E67" w:rsidRPr="009B7075" w:rsidRDefault="00ED3E67" w:rsidP="009B7075">
      <w:r>
        <w:t xml:space="preserve"> FK </w:t>
      </w:r>
      <w:proofErr w:type="spellStart"/>
      <w:r>
        <w:t>departure_airport_id</w:t>
      </w:r>
      <w:proofErr w:type="spellEnd"/>
      <w:r>
        <w:t xml:space="preserve"> </w:t>
      </w:r>
      <w:r w:rsidRPr="174D2586">
        <w:rPr>
          <w:rFonts w:ascii="Wingdings" w:eastAsia="Wingdings" w:hAnsi="Wingdings" w:cs="Wingdings"/>
        </w:rPr>
        <w:t></w:t>
      </w:r>
      <w:r>
        <w:t xml:space="preserve"> AIRPORT</w:t>
      </w:r>
    </w:p>
    <w:p w14:paraId="4F6E62B3" w14:textId="77777777" w:rsidR="00ED3E67" w:rsidRDefault="00ED3E67" w:rsidP="009B7075">
      <w:r>
        <w:t xml:space="preserve">FK </w:t>
      </w:r>
      <w:proofErr w:type="spellStart"/>
      <w:r>
        <w:t>arrival_airport_id</w:t>
      </w:r>
      <w:proofErr w:type="spellEnd"/>
      <w:r>
        <w:t xml:space="preserve"> </w:t>
      </w:r>
      <w:r w:rsidRPr="174D2586">
        <w:rPr>
          <w:rFonts w:ascii="Wingdings" w:eastAsia="Wingdings" w:hAnsi="Wingdings" w:cs="Wingdings"/>
        </w:rPr>
        <w:t></w:t>
      </w:r>
      <w:r>
        <w:t xml:space="preserve"> AIRPORT</w:t>
      </w:r>
    </w:p>
    <w:p w14:paraId="58CD57A6" w14:textId="77777777" w:rsidR="00ED3E67" w:rsidRDefault="00ED3E67" w:rsidP="009B7075">
      <w:r>
        <w:t xml:space="preserve">FK </w:t>
      </w:r>
      <w:proofErr w:type="spellStart"/>
      <w:r>
        <w:t>plane_id</w:t>
      </w:r>
      <w:proofErr w:type="spellEnd"/>
      <w:r>
        <w:t xml:space="preserve"> </w:t>
      </w:r>
      <w:r w:rsidRPr="174D2586">
        <w:rPr>
          <w:rFonts w:ascii="Wingdings" w:eastAsia="Wingdings" w:hAnsi="Wingdings" w:cs="Wingdings"/>
        </w:rPr>
        <w:t></w:t>
      </w:r>
      <w:r>
        <w:t xml:space="preserve"> PLANE</w:t>
      </w:r>
    </w:p>
    <w:p w14:paraId="58A8675A" w14:textId="77777777" w:rsidR="00ED3E67" w:rsidRDefault="00ED3E67" w:rsidP="009B7075">
      <w:pPr>
        <w:rPr>
          <w:bCs/>
        </w:rPr>
      </w:pPr>
    </w:p>
    <w:p w14:paraId="254D3B5C" w14:textId="5CA3D88A" w:rsidR="00ED3E67" w:rsidRDefault="00ED3E67" w:rsidP="009B7075">
      <w:r w:rsidRPr="174D2586">
        <w:rPr>
          <w:bCs/>
        </w:rPr>
        <w:t xml:space="preserve">CREW </w:t>
      </w:r>
      <w:r>
        <w:t>(</w:t>
      </w:r>
      <w:proofErr w:type="spellStart"/>
      <w:r>
        <w:t>crew_id</w:t>
      </w:r>
      <w:proofErr w:type="spellEnd"/>
      <w:r>
        <w:t xml:space="preserve"> (PK</w:t>
      </w:r>
      <w:r w:rsidRPr="174D2586">
        <w:rPr>
          <w:u w:val="single"/>
        </w:rPr>
        <w:t>)</w:t>
      </w:r>
      <w:r>
        <w:t xml:space="preserve">, </w:t>
      </w:r>
      <w:proofErr w:type="spellStart"/>
      <w:r>
        <w:t>first_name</w:t>
      </w:r>
      <w:proofErr w:type="spellEnd"/>
      <w:r>
        <w:t xml:space="preserve">, </w:t>
      </w:r>
      <w:proofErr w:type="spellStart"/>
      <w:r>
        <w:t>last_name</w:t>
      </w:r>
      <w:proofErr w:type="spellEnd"/>
      <w:r>
        <w:t>, title)</w:t>
      </w:r>
    </w:p>
    <w:p w14:paraId="35D02392" w14:textId="14B70991" w:rsidR="00ED3E67" w:rsidRDefault="00ED3E67" w:rsidP="009B7075">
      <w:r w:rsidRPr="174D2586">
        <w:rPr>
          <w:bCs/>
        </w:rPr>
        <w:t>FLIGHT_CREW</w:t>
      </w:r>
      <w:r>
        <w:t xml:space="preserve"> (</w:t>
      </w:r>
      <w:proofErr w:type="spellStart"/>
      <w:r>
        <w:t>flight_id</w:t>
      </w:r>
      <w:proofErr w:type="spellEnd"/>
      <w:r>
        <w:t xml:space="preserve"> (FK), </w:t>
      </w:r>
      <w:proofErr w:type="spellStart"/>
      <w:r>
        <w:t>crew_id</w:t>
      </w:r>
      <w:proofErr w:type="spellEnd"/>
      <w:r>
        <w:t xml:space="preserve"> (FK), </w:t>
      </w:r>
      <w:proofErr w:type="spellStart"/>
      <w:r>
        <w:t>role_on_flight</w:t>
      </w:r>
      <w:proofErr w:type="spellEnd"/>
      <w:r>
        <w:t>)</w:t>
      </w:r>
    </w:p>
    <w:p w14:paraId="0CF17687" w14:textId="77777777" w:rsidR="00ED3E67" w:rsidRDefault="00ED3E67" w:rsidP="009B7075">
      <w:r>
        <w:lastRenderedPageBreak/>
        <w:t xml:space="preserve">FK </w:t>
      </w:r>
      <w:proofErr w:type="spellStart"/>
      <w:r>
        <w:t>flight_id</w:t>
      </w:r>
      <w:proofErr w:type="spellEnd"/>
      <w:r>
        <w:t xml:space="preserve"> </w:t>
      </w:r>
      <w:r w:rsidRPr="174D2586">
        <w:rPr>
          <w:rFonts w:ascii="Wingdings" w:eastAsia="Wingdings" w:hAnsi="Wingdings" w:cs="Wingdings"/>
        </w:rPr>
        <w:t></w:t>
      </w:r>
      <w:r>
        <w:t xml:space="preserve"> FLIGHT</w:t>
      </w:r>
    </w:p>
    <w:p w14:paraId="35D7F745" w14:textId="5CE5B1D2" w:rsidR="00ED3E67" w:rsidRDefault="00ED3E67" w:rsidP="009B7075">
      <w:r>
        <w:t xml:space="preserve">FK </w:t>
      </w:r>
      <w:proofErr w:type="spellStart"/>
      <w:r>
        <w:t>crew_id</w:t>
      </w:r>
      <w:proofErr w:type="spellEnd"/>
      <w:r>
        <w:t xml:space="preserve"> </w:t>
      </w:r>
      <w:r w:rsidRPr="174D2586">
        <w:rPr>
          <w:rFonts w:ascii="Wingdings" w:eastAsia="Wingdings" w:hAnsi="Wingdings" w:cs="Wingdings"/>
        </w:rPr>
        <w:t></w:t>
      </w:r>
      <w:r>
        <w:t xml:space="preserve"> CREW</w:t>
      </w:r>
    </w:p>
    <w:p w14:paraId="01753EFD" w14:textId="1F4D1EAF" w:rsidR="00ED3E67" w:rsidRPr="009B7075" w:rsidRDefault="00ED3E67" w:rsidP="009B7075">
      <w:pPr>
        <w:ind w:firstLine="0"/>
        <w:rPr>
          <w:b/>
        </w:rPr>
      </w:pPr>
      <w:r w:rsidRPr="009B7075">
        <w:rPr>
          <w:b/>
        </w:rPr>
        <w:t>ERD Relationship Summary</w:t>
      </w:r>
    </w:p>
    <w:p w14:paraId="09FE329A" w14:textId="77777777" w:rsidR="00ED3E67" w:rsidRPr="004B23C4" w:rsidRDefault="00ED3E67" w:rsidP="009B7075">
      <w:r w:rsidRPr="174D2586">
        <w:rPr>
          <w:bCs/>
        </w:rPr>
        <w:t xml:space="preserve">AIRPORT </w:t>
      </w:r>
      <w:r w:rsidRPr="174D2586">
        <w:rPr>
          <w:rFonts w:ascii="Cambria Math" w:hAnsi="Cambria Math" w:cs="Cambria Math"/>
        </w:rPr>
        <w:t>⟶</w:t>
      </w:r>
      <w:r>
        <w:t xml:space="preserve"> </w:t>
      </w:r>
      <w:r w:rsidRPr="174D2586">
        <w:rPr>
          <w:bCs/>
        </w:rPr>
        <w:t>FLIGHT (</w:t>
      </w:r>
      <w:r>
        <w:t>One-to-Many)</w:t>
      </w:r>
    </w:p>
    <w:p w14:paraId="77E7E462" w14:textId="77777777" w:rsidR="00ED3E67" w:rsidRDefault="00ED3E67" w:rsidP="009B7075">
      <w:r w:rsidRPr="174D2586">
        <w:rPr>
          <w:bCs/>
        </w:rPr>
        <w:t xml:space="preserve">PLANE </w:t>
      </w:r>
      <w:r w:rsidRPr="174D2586">
        <w:rPr>
          <w:rFonts w:ascii="Cambria Math" w:hAnsi="Cambria Math" w:cs="Cambria Math"/>
        </w:rPr>
        <w:t>⟶</w:t>
      </w:r>
      <w:r>
        <w:t xml:space="preserve"> </w:t>
      </w:r>
      <w:r w:rsidRPr="174D2586">
        <w:rPr>
          <w:bCs/>
        </w:rPr>
        <w:t xml:space="preserve">FLIGHT </w:t>
      </w:r>
      <w:r>
        <w:t>(One-to-Many)</w:t>
      </w:r>
    </w:p>
    <w:p w14:paraId="16316FEA" w14:textId="77777777" w:rsidR="00ED3E67" w:rsidRPr="004B23C4" w:rsidRDefault="00ED3E67" w:rsidP="009B7075">
      <w:r w:rsidRPr="174D2586">
        <w:rPr>
          <w:bCs/>
        </w:rPr>
        <w:t xml:space="preserve">FLIGHT </w:t>
      </w:r>
      <w:r w:rsidRPr="174D2586">
        <w:rPr>
          <w:rFonts w:ascii="Cambria Math" w:hAnsi="Cambria Math" w:cs="Cambria Math"/>
        </w:rPr>
        <w:t>⟶</w:t>
      </w:r>
      <w:r>
        <w:t xml:space="preserve"> </w:t>
      </w:r>
      <w:r w:rsidRPr="174D2586">
        <w:rPr>
          <w:bCs/>
        </w:rPr>
        <w:t xml:space="preserve">TICKET </w:t>
      </w:r>
      <w:r>
        <w:t>(One-to-Many)</w:t>
      </w:r>
    </w:p>
    <w:p w14:paraId="019F19E3" w14:textId="77777777" w:rsidR="00ED3E67" w:rsidRDefault="00ED3E67" w:rsidP="009B7075">
      <w:r w:rsidRPr="174D2586">
        <w:rPr>
          <w:bCs/>
        </w:rPr>
        <w:t>PASSENGER</w:t>
      </w:r>
      <w:r w:rsidRPr="174D2586">
        <w:rPr>
          <w:rFonts w:ascii="Cambria Math" w:hAnsi="Cambria Math" w:cs="Cambria Math"/>
        </w:rPr>
        <w:t>⟶</w:t>
      </w:r>
      <w:r>
        <w:t xml:space="preserve"> </w:t>
      </w:r>
      <w:r w:rsidRPr="174D2586">
        <w:rPr>
          <w:bCs/>
        </w:rPr>
        <w:t xml:space="preserve">TICKET </w:t>
      </w:r>
      <w:r>
        <w:t>(One-to-Many)</w:t>
      </w:r>
    </w:p>
    <w:p w14:paraId="4FB0BD94" w14:textId="77777777" w:rsidR="00ED3E67" w:rsidRDefault="00ED3E67" w:rsidP="009B7075">
      <w:r>
        <w:t xml:space="preserve">The </w:t>
      </w:r>
      <w:r w:rsidRPr="174D2586">
        <w:rPr>
          <w:bCs/>
        </w:rPr>
        <w:t xml:space="preserve">Ticket </w:t>
      </w:r>
      <w:r>
        <w:t xml:space="preserve">table functions as an associative table to resolve the many-to-many relationship between the </w:t>
      </w:r>
      <w:r w:rsidRPr="174D2586">
        <w:rPr>
          <w:bCs/>
        </w:rPr>
        <w:t xml:space="preserve">Passenger </w:t>
      </w:r>
      <w:r>
        <w:t xml:space="preserve">and </w:t>
      </w:r>
      <w:r w:rsidRPr="174D2586">
        <w:rPr>
          <w:bCs/>
        </w:rPr>
        <w:t xml:space="preserve">Flight </w:t>
      </w:r>
      <w:r>
        <w:t>tables.</w:t>
      </w:r>
    </w:p>
    <w:p w14:paraId="4A65C5BC" w14:textId="77777777" w:rsidR="00ED3E67" w:rsidRPr="004B23C4" w:rsidRDefault="00ED3E67" w:rsidP="009B7075">
      <w:r w:rsidRPr="174D2586">
        <w:rPr>
          <w:bCs/>
        </w:rPr>
        <w:t>CREW</w:t>
      </w:r>
      <w:r w:rsidRPr="174D2586">
        <w:rPr>
          <w:rFonts w:ascii="Cambria Math" w:hAnsi="Cambria Math" w:cs="Cambria Math"/>
        </w:rPr>
        <w:t>⟶</w:t>
      </w:r>
      <w:r>
        <w:t xml:space="preserve"> </w:t>
      </w:r>
      <w:r w:rsidRPr="174D2586">
        <w:rPr>
          <w:bCs/>
        </w:rPr>
        <w:t xml:space="preserve">FLIGHT_CREW </w:t>
      </w:r>
      <w:r>
        <w:t>(One-to-Many)</w:t>
      </w:r>
    </w:p>
    <w:p w14:paraId="3D5FA2FA" w14:textId="77777777" w:rsidR="00ED3E67" w:rsidRDefault="00ED3E67" w:rsidP="009B7075">
      <w:r w:rsidRPr="174D2586">
        <w:rPr>
          <w:bCs/>
        </w:rPr>
        <w:t xml:space="preserve">FLIGHT </w:t>
      </w:r>
      <w:r w:rsidRPr="174D2586">
        <w:rPr>
          <w:rFonts w:ascii="Cambria Math" w:hAnsi="Cambria Math" w:cs="Cambria Math"/>
        </w:rPr>
        <w:t>⟶</w:t>
      </w:r>
      <w:r>
        <w:t xml:space="preserve"> </w:t>
      </w:r>
      <w:r w:rsidRPr="174D2586">
        <w:rPr>
          <w:bCs/>
        </w:rPr>
        <w:t xml:space="preserve">FLIGHT_CREW </w:t>
      </w:r>
      <w:r>
        <w:t>(One-to-Many)</w:t>
      </w:r>
    </w:p>
    <w:p w14:paraId="0643874F" w14:textId="25668B1A" w:rsidR="00ED3E67" w:rsidRDefault="00ED3E67" w:rsidP="009B7075">
      <w:r>
        <w:t xml:space="preserve">The </w:t>
      </w:r>
      <w:proofErr w:type="spellStart"/>
      <w:r w:rsidRPr="174D2586">
        <w:rPr>
          <w:bCs/>
        </w:rPr>
        <w:t>Flight_Crew</w:t>
      </w:r>
      <w:proofErr w:type="spellEnd"/>
      <w:r w:rsidRPr="174D2586">
        <w:rPr>
          <w:bCs/>
        </w:rPr>
        <w:t xml:space="preserve"> </w:t>
      </w:r>
      <w:r>
        <w:t xml:space="preserve">table functions as an associative table to resolve the many-to-many relationship between the </w:t>
      </w:r>
      <w:r w:rsidRPr="174D2586">
        <w:rPr>
          <w:bCs/>
        </w:rPr>
        <w:t xml:space="preserve">Flight </w:t>
      </w:r>
      <w:r>
        <w:t xml:space="preserve">and </w:t>
      </w:r>
      <w:r w:rsidRPr="174D2586">
        <w:rPr>
          <w:bCs/>
        </w:rPr>
        <w:t xml:space="preserve">Crew </w:t>
      </w:r>
      <w:r>
        <w:t>tables.</w:t>
      </w:r>
    </w:p>
    <w:p w14:paraId="4CC85120" w14:textId="7A72EDF9" w:rsidR="009B7075" w:rsidRDefault="009B7075" w:rsidP="009B7075">
      <w:pPr>
        <w:ind w:firstLine="0"/>
      </w:pPr>
      <w:r>
        <w:rPr>
          <w:noProof/>
        </w:rPr>
        <w:drawing>
          <wp:inline distT="0" distB="0" distL="0" distR="0" wp14:anchorId="26206996" wp14:editId="4D6A4592">
            <wp:extent cx="5127585" cy="3259977"/>
            <wp:effectExtent l="0" t="0" r="0" b="0"/>
            <wp:docPr id="1631754540" name="drawing" descr="A computer screen shot of a computer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4540" name="drawing" descr="A computer screen shot of a computer flow chart&#10;&#10;Description automatically generated"/>
                    <pic:cNvPicPr/>
                  </pic:nvPicPr>
                  <pic:blipFill>
                    <a:blip r:embed="rId8">
                      <a:extLst>
                        <a:ext uri="{28A0092B-C50C-407E-A947-70E740481C1C}">
                          <a14:useLocalDpi xmlns:a14="http://schemas.microsoft.com/office/drawing/2010/main"/>
                        </a:ext>
                      </a:extLst>
                    </a:blip>
                    <a:stretch>
                      <a:fillRect/>
                    </a:stretch>
                  </pic:blipFill>
                  <pic:spPr>
                    <a:xfrm>
                      <a:off x="0" y="0"/>
                      <a:ext cx="5155744" cy="3277880"/>
                    </a:xfrm>
                    <a:prstGeom prst="rect">
                      <a:avLst/>
                    </a:prstGeom>
                  </pic:spPr>
                </pic:pic>
              </a:graphicData>
            </a:graphic>
          </wp:inline>
        </w:drawing>
      </w:r>
    </w:p>
    <w:bookmarkStart w:id="2" w:name="_Toc228791844" w:displacedByCustomXml="next"/>
    <w:sdt>
      <w:sdtPr>
        <w:rPr>
          <w:rFonts w:asciiTheme="minorHAnsi" w:eastAsiaTheme="minorEastAsia" w:hAnsiTheme="minorHAnsi" w:cstheme="minorBidi"/>
        </w:rPr>
        <w:id w:val="-573587230"/>
        <w:bibliography/>
      </w:sdtPr>
      <w:sdtContent>
        <w:p w14:paraId="2FE85BC2" w14:textId="1A4F6C3B" w:rsidR="00812154" w:rsidRPr="009B7075" w:rsidRDefault="009B7075">
          <w:pPr>
            <w:pStyle w:val="SectionTitle"/>
            <w:rPr>
              <w:rStyle w:val="Heading1Char"/>
              <w:sz w:val="28"/>
              <w:szCs w:val="28"/>
            </w:rPr>
          </w:pPr>
          <w:r w:rsidRPr="009B7075">
            <w:rPr>
              <w:rStyle w:val="Heading1Char"/>
              <w:sz w:val="28"/>
              <w:szCs w:val="28"/>
            </w:rPr>
            <w:t>DDL: Schema Implementations</w:t>
          </w:r>
          <w:bookmarkEnd w:id="2"/>
        </w:p>
        <w:p w14:paraId="42510591" w14:textId="77777777" w:rsidR="009B7075" w:rsidRDefault="009B7075" w:rsidP="009B7075">
          <w:pPr>
            <w:pStyle w:val="Bibliography"/>
          </w:pPr>
          <w:r>
            <w:rPr>
              <w:noProof/>
            </w:rPr>
            <w:drawing>
              <wp:inline distT="0" distB="0" distL="0" distR="0" wp14:anchorId="73371B0F" wp14:editId="65224F8E">
                <wp:extent cx="5943600" cy="4549092"/>
                <wp:effectExtent l="0" t="0" r="0" b="0"/>
                <wp:docPr id="8114292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29250" name="Picture 1"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49092"/>
                        </a:xfrm>
                        <a:prstGeom prst="rect">
                          <a:avLst/>
                        </a:prstGeom>
                      </pic:spPr>
                    </pic:pic>
                  </a:graphicData>
                </a:graphic>
              </wp:inline>
            </w:drawing>
          </w:r>
        </w:p>
        <w:p w14:paraId="47415C79" w14:textId="77777777" w:rsidR="009B7075" w:rsidRDefault="009B7075" w:rsidP="009B7075">
          <w:pPr>
            <w:ind w:firstLine="0"/>
          </w:pPr>
          <w:r>
            <w:rPr>
              <w:b/>
              <w:bCs/>
              <w:noProof/>
              <w:sz w:val="36"/>
              <w:szCs w:val="36"/>
            </w:rPr>
            <w:lastRenderedPageBreak/>
            <w:drawing>
              <wp:inline distT="0" distB="0" distL="0" distR="0" wp14:anchorId="2C375987" wp14:editId="241C1A1B">
                <wp:extent cx="5943600" cy="4462780"/>
                <wp:effectExtent l="0" t="0" r="0" b="0"/>
                <wp:docPr id="8828817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1747" name="Picture 1" descr="A screen shot of a computer pro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62780"/>
                        </a:xfrm>
                        <a:prstGeom prst="rect">
                          <a:avLst/>
                        </a:prstGeom>
                      </pic:spPr>
                    </pic:pic>
                  </a:graphicData>
                </a:graphic>
              </wp:inline>
            </w:drawing>
          </w:r>
          <w:r>
            <w:rPr>
              <w:b/>
              <w:bCs/>
              <w:noProof/>
              <w:sz w:val="36"/>
              <w:szCs w:val="36"/>
            </w:rPr>
            <w:lastRenderedPageBreak/>
            <w:drawing>
              <wp:inline distT="0" distB="0" distL="0" distR="0" wp14:anchorId="318113AE" wp14:editId="18E961BE">
                <wp:extent cx="5943600" cy="4002405"/>
                <wp:effectExtent l="0" t="0" r="0" b="0"/>
                <wp:docPr id="18847971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97178" name="Picture 3"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b="8142"/>
                        <a:stretch/>
                      </pic:blipFill>
                      <pic:spPr bwMode="auto">
                        <a:xfrm>
                          <a:off x="0" y="0"/>
                          <a:ext cx="5943600" cy="4002405"/>
                        </a:xfrm>
                        <a:prstGeom prst="rect">
                          <a:avLst/>
                        </a:prstGeom>
                        <a:ln>
                          <a:noFill/>
                        </a:ln>
                        <a:extLst>
                          <a:ext uri="{53640926-AAD7-44D8-BBD7-CCE9431645EC}">
                            <a14:shadowObscured xmlns:a14="http://schemas.microsoft.com/office/drawing/2010/main"/>
                          </a:ext>
                        </a:extLst>
                      </pic:spPr>
                    </pic:pic>
                  </a:graphicData>
                </a:graphic>
              </wp:inline>
            </w:drawing>
          </w:r>
        </w:p>
        <w:p w14:paraId="3E76158F" w14:textId="31855D28" w:rsidR="00812154" w:rsidRPr="009B7075" w:rsidRDefault="009B7075" w:rsidP="009B7075">
          <w:pPr>
            <w:ind w:firstLine="0"/>
          </w:pPr>
          <w:r>
            <w:rPr>
              <w:b/>
              <w:bCs/>
              <w:noProof/>
              <w:sz w:val="36"/>
              <w:szCs w:val="36"/>
            </w:rPr>
            <w:drawing>
              <wp:inline distT="0" distB="0" distL="0" distR="0" wp14:anchorId="6453A125" wp14:editId="01012604">
                <wp:extent cx="5943600" cy="1658420"/>
                <wp:effectExtent l="0" t="0" r="0" b="0"/>
                <wp:docPr id="987917782" name="Picture 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7782" name="Picture 4" descr="A black screen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58420"/>
                        </a:xfrm>
                        <a:prstGeom prst="rect">
                          <a:avLst/>
                        </a:prstGeom>
                      </pic:spPr>
                    </pic:pic>
                  </a:graphicData>
                </a:graphic>
              </wp:inline>
            </w:drawing>
          </w:r>
        </w:p>
      </w:sdtContent>
    </w:sdt>
    <w:p w14:paraId="5325D53C" w14:textId="52DA4846" w:rsidR="00812154" w:rsidRPr="009B7075" w:rsidRDefault="009B7075" w:rsidP="009B7075">
      <w:pPr>
        <w:pStyle w:val="Heading1"/>
        <w:rPr>
          <w:sz w:val="28"/>
          <w:szCs w:val="28"/>
        </w:rPr>
      </w:pPr>
      <w:bookmarkStart w:id="3" w:name="_Toc228791845"/>
      <w:r w:rsidRPr="009B7075">
        <w:rPr>
          <w:sz w:val="28"/>
          <w:szCs w:val="28"/>
        </w:rPr>
        <w:lastRenderedPageBreak/>
        <w:t>DML: Table Implementation</w:t>
      </w:r>
      <w:bookmarkEnd w:id="3"/>
    </w:p>
    <w:p w14:paraId="401E107D" w14:textId="2BF9CDBB" w:rsidR="009B7075" w:rsidRPr="009B7075" w:rsidRDefault="009B7075" w:rsidP="009B7075">
      <w:pPr>
        <w:ind w:firstLine="0"/>
      </w:pPr>
      <w:r>
        <w:rPr>
          <w:noProof/>
        </w:rPr>
        <w:drawing>
          <wp:inline distT="0" distB="0" distL="0" distR="0" wp14:anchorId="295641EC" wp14:editId="25491D98">
            <wp:extent cx="5220182" cy="3754045"/>
            <wp:effectExtent l="0" t="0" r="0" b="0"/>
            <wp:docPr id="42151242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12428" name="Picture 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7094" cy="3759016"/>
                    </a:xfrm>
                    <a:prstGeom prst="rect">
                      <a:avLst/>
                    </a:prstGeom>
                  </pic:spPr>
                </pic:pic>
              </a:graphicData>
            </a:graphic>
          </wp:inline>
        </w:drawing>
      </w:r>
    </w:p>
    <w:p w14:paraId="6D722E71" w14:textId="583DC250" w:rsidR="00812154" w:rsidRDefault="009B7075" w:rsidP="009B7075">
      <w:pPr>
        <w:ind w:firstLine="0"/>
      </w:pPr>
      <w:r>
        <w:rPr>
          <w:noProof/>
        </w:rPr>
        <w:lastRenderedPageBreak/>
        <w:drawing>
          <wp:inline distT="0" distB="0" distL="0" distR="0" wp14:anchorId="545450C0" wp14:editId="4AE8C808">
            <wp:extent cx="5219700" cy="3899162"/>
            <wp:effectExtent l="0" t="0" r="0" b="0"/>
            <wp:docPr id="640001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1919"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24733" cy="3977622"/>
                    </a:xfrm>
                    <a:prstGeom prst="rect">
                      <a:avLst/>
                    </a:prstGeom>
                  </pic:spPr>
                </pic:pic>
              </a:graphicData>
            </a:graphic>
          </wp:inline>
        </w:drawing>
      </w:r>
    </w:p>
    <w:p w14:paraId="160E711E" w14:textId="431648F7" w:rsidR="009B7075" w:rsidRDefault="009B7075" w:rsidP="009B7075">
      <w:pPr>
        <w:ind w:firstLine="0"/>
      </w:pPr>
      <w:r>
        <w:rPr>
          <w:noProof/>
        </w:rPr>
        <w:drawing>
          <wp:inline distT="0" distB="0" distL="0" distR="0" wp14:anchorId="48FA06FE" wp14:editId="3AEB2141">
            <wp:extent cx="5130172" cy="3727048"/>
            <wp:effectExtent l="0" t="0" r="635" b="0"/>
            <wp:docPr id="8213744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74451" name="Picture 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1120" cy="3749531"/>
                    </a:xfrm>
                    <a:prstGeom prst="rect">
                      <a:avLst/>
                    </a:prstGeom>
                  </pic:spPr>
                </pic:pic>
              </a:graphicData>
            </a:graphic>
          </wp:inline>
        </w:drawing>
      </w:r>
    </w:p>
    <w:p w14:paraId="37A6696A" w14:textId="5731A8E5" w:rsidR="009B7075" w:rsidRDefault="009B7075" w:rsidP="009B7075">
      <w:pPr>
        <w:ind w:firstLine="0"/>
      </w:pPr>
      <w:r>
        <w:rPr>
          <w:noProof/>
        </w:rPr>
        <w:lastRenderedPageBreak/>
        <w:drawing>
          <wp:inline distT="0" distB="0" distL="0" distR="0" wp14:anchorId="77C6F888" wp14:editId="27396336">
            <wp:extent cx="5044341" cy="3831220"/>
            <wp:effectExtent l="0" t="0" r="0" b="4445"/>
            <wp:docPr id="123791678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16789" name="Picture 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72305" cy="3852459"/>
                    </a:xfrm>
                    <a:prstGeom prst="rect">
                      <a:avLst/>
                    </a:prstGeom>
                  </pic:spPr>
                </pic:pic>
              </a:graphicData>
            </a:graphic>
          </wp:inline>
        </w:drawing>
      </w:r>
    </w:p>
    <w:p w14:paraId="3996DAE4" w14:textId="4001278E" w:rsidR="009B7075" w:rsidRPr="009B7075" w:rsidRDefault="009B7075" w:rsidP="009B7075">
      <w:pPr>
        <w:ind w:firstLine="0"/>
        <w:rPr>
          <w:b/>
          <w:bCs/>
        </w:rPr>
      </w:pPr>
      <w:r w:rsidRPr="009B7075">
        <w:rPr>
          <w:b/>
          <w:bCs/>
        </w:rPr>
        <w:t>Tables:</w:t>
      </w:r>
    </w:p>
    <w:p w14:paraId="25012A86" w14:textId="1522DEF4" w:rsidR="009B7075" w:rsidRDefault="009B7075" w:rsidP="009B7075">
      <w:pPr>
        <w:ind w:firstLine="0"/>
      </w:pPr>
      <w:r>
        <w:t>Passenger</w:t>
      </w:r>
    </w:p>
    <w:p w14:paraId="3B2D027F" w14:textId="623E9AE6" w:rsidR="009B7075" w:rsidRDefault="009B7075" w:rsidP="009B7075">
      <w:pPr>
        <w:ind w:firstLine="0"/>
      </w:pPr>
      <w:r>
        <w:rPr>
          <w:rFonts w:ascii="Helvetica" w:hAnsi="Helvetica"/>
          <w:noProof/>
          <w:sz w:val="28"/>
          <w:szCs w:val="28"/>
        </w:rPr>
        <w:drawing>
          <wp:inline distT="0" distB="0" distL="0" distR="0" wp14:anchorId="16C9535B" wp14:editId="7FCE380C">
            <wp:extent cx="3646025" cy="3010551"/>
            <wp:effectExtent l="0" t="0" r="0" b="0"/>
            <wp:docPr id="171230976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09769" name="Picture 10"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45067" cy="3092331"/>
                    </a:xfrm>
                    <a:prstGeom prst="rect">
                      <a:avLst/>
                    </a:prstGeom>
                  </pic:spPr>
                </pic:pic>
              </a:graphicData>
            </a:graphic>
          </wp:inline>
        </w:drawing>
      </w:r>
    </w:p>
    <w:p w14:paraId="44D98C9F" w14:textId="5F89C079" w:rsidR="009B7075" w:rsidRDefault="009B7075" w:rsidP="009B7075">
      <w:pPr>
        <w:ind w:firstLine="0"/>
      </w:pPr>
      <w:r>
        <w:t>Crew</w:t>
      </w:r>
    </w:p>
    <w:p w14:paraId="62F2205B" w14:textId="024BCB86" w:rsidR="009B7075" w:rsidRDefault="009B7075" w:rsidP="009B7075">
      <w:pPr>
        <w:ind w:firstLine="0"/>
      </w:pPr>
      <w:r>
        <w:rPr>
          <w:rFonts w:ascii="Helvetica" w:hAnsi="Helvetica"/>
          <w:noProof/>
          <w:sz w:val="28"/>
          <w:szCs w:val="28"/>
        </w:rPr>
        <w:lastRenderedPageBreak/>
        <w:drawing>
          <wp:inline distT="0" distB="0" distL="0" distR="0" wp14:anchorId="30CB971E" wp14:editId="6DE19D3B">
            <wp:extent cx="5555848" cy="3227853"/>
            <wp:effectExtent l="0" t="0" r="0" b="0"/>
            <wp:docPr id="110652423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4236" name="Picture 1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57652" cy="3228901"/>
                    </a:xfrm>
                    <a:prstGeom prst="rect">
                      <a:avLst/>
                    </a:prstGeom>
                  </pic:spPr>
                </pic:pic>
              </a:graphicData>
            </a:graphic>
          </wp:inline>
        </w:drawing>
      </w:r>
    </w:p>
    <w:p w14:paraId="2673C859" w14:textId="79FC6A71" w:rsidR="009B7075" w:rsidRDefault="009B7075" w:rsidP="009B7075">
      <w:pPr>
        <w:ind w:firstLine="0"/>
      </w:pPr>
      <w:r>
        <w:t>Plane</w:t>
      </w:r>
    </w:p>
    <w:p w14:paraId="1CD36885" w14:textId="2719F99A" w:rsidR="009B7075" w:rsidRDefault="009B7075" w:rsidP="009B7075">
      <w:pPr>
        <w:ind w:firstLine="0"/>
      </w:pPr>
      <w:r>
        <w:rPr>
          <w:rFonts w:ascii="Helvetica" w:hAnsi="Helvetica"/>
          <w:noProof/>
          <w:sz w:val="28"/>
          <w:szCs w:val="28"/>
        </w:rPr>
        <w:drawing>
          <wp:inline distT="0" distB="0" distL="0" distR="0" wp14:anchorId="2A894D6E" wp14:editId="3082330D">
            <wp:extent cx="5943600" cy="3402965"/>
            <wp:effectExtent l="0" t="0" r="0" b="0"/>
            <wp:docPr id="24086953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69534" name="Picture 1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6471B11B" w14:textId="1F408ED6" w:rsidR="009B7075" w:rsidRDefault="009B7075" w:rsidP="009B7075">
      <w:pPr>
        <w:ind w:firstLine="0"/>
      </w:pPr>
      <w:r>
        <w:t>Airport</w:t>
      </w:r>
    </w:p>
    <w:p w14:paraId="45D4113B" w14:textId="73A5CD1C" w:rsidR="009B7075" w:rsidRDefault="009B7075" w:rsidP="009B7075">
      <w:pPr>
        <w:ind w:firstLine="0"/>
      </w:pPr>
      <w:r>
        <w:rPr>
          <w:rFonts w:ascii="Helvetica" w:hAnsi="Helvetica"/>
          <w:noProof/>
          <w:sz w:val="28"/>
          <w:szCs w:val="28"/>
        </w:rPr>
        <w:lastRenderedPageBreak/>
        <w:drawing>
          <wp:inline distT="0" distB="0" distL="0" distR="0" wp14:anchorId="3ABAB2B8" wp14:editId="768A5BC5">
            <wp:extent cx="5943600" cy="1416685"/>
            <wp:effectExtent l="0" t="0" r="0" b="0"/>
            <wp:docPr id="177344257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2572" name="Picture 13"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416685"/>
                    </a:xfrm>
                    <a:prstGeom prst="rect">
                      <a:avLst/>
                    </a:prstGeom>
                  </pic:spPr>
                </pic:pic>
              </a:graphicData>
            </a:graphic>
          </wp:inline>
        </w:drawing>
      </w:r>
    </w:p>
    <w:p w14:paraId="61FAEB7A" w14:textId="66B24BA5" w:rsidR="009B7075" w:rsidRDefault="009B7075" w:rsidP="009B7075">
      <w:pPr>
        <w:ind w:firstLine="0"/>
      </w:pPr>
      <w:r>
        <w:t>Flight</w:t>
      </w:r>
    </w:p>
    <w:p w14:paraId="2EFBBBAC" w14:textId="0A5B85D0" w:rsidR="009B7075" w:rsidRDefault="009B7075" w:rsidP="009B7075">
      <w:pPr>
        <w:ind w:firstLine="0"/>
      </w:pPr>
      <w:r>
        <w:rPr>
          <w:rFonts w:ascii="Helvetica" w:hAnsi="Helvetica"/>
          <w:noProof/>
          <w:sz w:val="28"/>
          <w:szCs w:val="28"/>
        </w:rPr>
        <w:drawing>
          <wp:inline distT="0" distB="0" distL="0" distR="0" wp14:anchorId="7429253F" wp14:editId="3226D540">
            <wp:extent cx="5943600" cy="1858010"/>
            <wp:effectExtent l="0" t="0" r="0" b="0"/>
            <wp:docPr id="1870254065" name="Picture 8"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54065" name="Picture 8" descr="A screen shot of a black scree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858010"/>
                    </a:xfrm>
                    <a:prstGeom prst="rect">
                      <a:avLst/>
                    </a:prstGeom>
                  </pic:spPr>
                </pic:pic>
              </a:graphicData>
            </a:graphic>
          </wp:inline>
        </w:drawing>
      </w:r>
    </w:p>
    <w:p w14:paraId="3E11CA26" w14:textId="2154882C" w:rsidR="009B7075" w:rsidRDefault="009B7075" w:rsidP="009B7075">
      <w:pPr>
        <w:ind w:firstLine="0"/>
      </w:pPr>
      <w:r>
        <w:t>Ticket</w:t>
      </w:r>
    </w:p>
    <w:p w14:paraId="118DA9D7" w14:textId="323951AB" w:rsidR="009B7075" w:rsidRDefault="009B7075" w:rsidP="009B7075">
      <w:pPr>
        <w:ind w:firstLine="0"/>
      </w:pPr>
      <w:r>
        <w:rPr>
          <w:rFonts w:ascii="Helvetica" w:hAnsi="Helvetica"/>
          <w:noProof/>
          <w:sz w:val="28"/>
          <w:szCs w:val="28"/>
        </w:rPr>
        <w:drawing>
          <wp:inline distT="0" distB="0" distL="0" distR="0" wp14:anchorId="5BFED9B2" wp14:editId="3D31B718">
            <wp:extent cx="5943600" cy="1967865"/>
            <wp:effectExtent l="0" t="0" r="0" b="0"/>
            <wp:docPr id="520817566" name="Picture 7" descr="A screen shot of a black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17566" name="Picture 7" descr="A screen shot of a black boar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inline>
        </w:drawing>
      </w:r>
    </w:p>
    <w:p w14:paraId="11228999" w14:textId="6510D7A7" w:rsidR="009B7075" w:rsidRDefault="009B7075" w:rsidP="009B7075">
      <w:pPr>
        <w:ind w:firstLine="0"/>
      </w:pPr>
      <w:proofErr w:type="spellStart"/>
      <w:r>
        <w:t>flight_crew</w:t>
      </w:r>
      <w:proofErr w:type="spellEnd"/>
    </w:p>
    <w:p w14:paraId="4BA8BE48" w14:textId="2398B8E8" w:rsidR="009B7075" w:rsidRDefault="009B7075" w:rsidP="009B7075">
      <w:pPr>
        <w:ind w:firstLine="0"/>
      </w:pPr>
      <w:r>
        <w:rPr>
          <w:rFonts w:ascii="Helvetica" w:hAnsi="Helvetica"/>
          <w:noProof/>
          <w:sz w:val="28"/>
          <w:szCs w:val="28"/>
        </w:rPr>
        <w:lastRenderedPageBreak/>
        <w:drawing>
          <wp:inline distT="0" distB="0" distL="0" distR="0" wp14:anchorId="34FA7393" wp14:editId="07309956">
            <wp:extent cx="5880100" cy="4330700"/>
            <wp:effectExtent l="0" t="0" r="0" b="0"/>
            <wp:docPr id="636882306" name="Picture 9"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2306" name="Picture 9" descr="A screenshot of a black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880100" cy="4330700"/>
                    </a:xfrm>
                    <a:prstGeom prst="rect">
                      <a:avLst/>
                    </a:prstGeom>
                  </pic:spPr>
                </pic:pic>
              </a:graphicData>
            </a:graphic>
          </wp:inline>
        </w:drawing>
      </w:r>
    </w:p>
    <w:p w14:paraId="506CA879" w14:textId="5D2235F1" w:rsidR="00812154" w:rsidRPr="009B7075" w:rsidRDefault="009B7075">
      <w:pPr>
        <w:pStyle w:val="SectionTitle"/>
        <w:rPr>
          <w:b/>
          <w:bCs/>
          <w:sz w:val="28"/>
          <w:szCs w:val="28"/>
        </w:rPr>
      </w:pPr>
      <w:bookmarkStart w:id="4" w:name="_Toc228791846"/>
      <w:r w:rsidRPr="009B7075">
        <w:rPr>
          <w:b/>
          <w:bCs/>
          <w:sz w:val="28"/>
          <w:szCs w:val="28"/>
        </w:rPr>
        <w:lastRenderedPageBreak/>
        <w:t>Queries</w:t>
      </w:r>
      <w:bookmarkEnd w:id="4"/>
    </w:p>
    <w:p w14:paraId="1D20B027" w14:textId="09935A38" w:rsidR="009B7075" w:rsidRDefault="009B7075" w:rsidP="009B7075">
      <w:pPr>
        <w:ind w:firstLine="0"/>
      </w:pPr>
      <w:r>
        <w:t>Query 1</w:t>
      </w:r>
    </w:p>
    <w:p w14:paraId="790E9654" w14:textId="74F8DA3A" w:rsidR="009B7075" w:rsidRDefault="009B7075" w:rsidP="009B7075">
      <w:pPr>
        <w:ind w:firstLine="0"/>
      </w:pPr>
      <w:r>
        <w:rPr>
          <w:b/>
          <w:bCs/>
          <w:noProof/>
          <w:sz w:val="32"/>
          <w:szCs w:val="32"/>
        </w:rPr>
        <w:drawing>
          <wp:inline distT="0" distB="0" distL="0" distR="0" wp14:anchorId="09D8D2A4" wp14:editId="5E15A2E3">
            <wp:extent cx="5775767" cy="3200121"/>
            <wp:effectExtent l="0" t="0" r="3175" b="635"/>
            <wp:docPr id="1949119438"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19438" name="Picture 2" descr="A screenshot of a computer pro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89641" cy="3207808"/>
                    </a:xfrm>
                    <a:prstGeom prst="rect">
                      <a:avLst/>
                    </a:prstGeom>
                  </pic:spPr>
                </pic:pic>
              </a:graphicData>
            </a:graphic>
          </wp:inline>
        </w:drawing>
      </w:r>
    </w:p>
    <w:p w14:paraId="1584DC5C" w14:textId="5720C7F3" w:rsidR="009B7075" w:rsidRDefault="009B7075" w:rsidP="009B7075">
      <w:pPr>
        <w:ind w:firstLine="0"/>
      </w:pPr>
      <w:r>
        <w:t>Query 2</w:t>
      </w:r>
    </w:p>
    <w:p w14:paraId="64343B59" w14:textId="6FDFD235" w:rsidR="009B7075" w:rsidRDefault="009B7075" w:rsidP="009B7075">
      <w:pPr>
        <w:ind w:firstLine="0"/>
      </w:pPr>
      <w:r>
        <w:rPr>
          <w:b/>
          <w:bCs/>
          <w:noProof/>
        </w:rPr>
        <w:drawing>
          <wp:inline distT="0" distB="0" distL="0" distR="0" wp14:anchorId="78903FF3" wp14:editId="5D78D69D">
            <wp:extent cx="5943600" cy="3293110"/>
            <wp:effectExtent l="0" t="0" r="0" b="0"/>
            <wp:docPr id="11927227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2720" name="Picture 1" descr="A screen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293110"/>
                    </a:xfrm>
                    <a:prstGeom prst="rect">
                      <a:avLst/>
                    </a:prstGeom>
                  </pic:spPr>
                </pic:pic>
              </a:graphicData>
            </a:graphic>
          </wp:inline>
        </w:drawing>
      </w:r>
    </w:p>
    <w:p w14:paraId="05D2AF63" w14:textId="7E9F25E1" w:rsidR="009B7075" w:rsidRDefault="009B7075" w:rsidP="009B7075">
      <w:pPr>
        <w:ind w:firstLine="0"/>
      </w:pPr>
      <w:r>
        <w:rPr>
          <w:b/>
          <w:bCs/>
          <w:noProof/>
        </w:rPr>
        <w:lastRenderedPageBreak/>
        <w:drawing>
          <wp:inline distT="0" distB="0" distL="0" distR="0" wp14:anchorId="3A7D2ACD" wp14:editId="6EDFC9F8">
            <wp:extent cx="5116010" cy="1850728"/>
            <wp:effectExtent l="0" t="0" r="2540" b="3810"/>
            <wp:docPr id="113567614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6141" name="Picture 2"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122344" cy="1853019"/>
                    </a:xfrm>
                    <a:prstGeom prst="rect">
                      <a:avLst/>
                    </a:prstGeom>
                  </pic:spPr>
                </pic:pic>
              </a:graphicData>
            </a:graphic>
          </wp:inline>
        </w:drawing>
      </w:r>
    </w:p>
    <w:p w14:paraId="7F698230" w14:textId="26EAFBBD" w:rsidR="009B7075" w:rsidRDefault="009B7075" w:rsidP="009B7075">
      <w:pPr>
        <w:ind w:firstLine="0"/>
      </w:pPr>
      <w:r>
        <w:t>Query 3</w:t>
      </w:r>
    </w:p>
    <w:p w14:paraId="60F896E0" w14:textId="33E08E58" w:rsidR="009B7075" w:rsidRDefault="009B7075" w:rsidP="009B7075">
      <w:pPr>
        <w:ind w:firstLine="0"/>
      </w:pPr>
      <w:r>
        <w:rPr>
          <w:b/>
          <w:bCs/>
          <w:noProof/>
          <w:sz w:val="32"/>
          <w:szCs w:val="32"/>
        </w:rPr>
        <w:drawing>
          <wp:inline distT="0" distB="0" distL="0" distR="0" wp14:anchorId="48C1940B" wp14:editId="467DA6E7">
            <wp:extent cx="5425832" cy="3889093"/>
            <wp:effectExtent l="0" t="0" r="0" b="0"/>
            <wp:docPr id="12050996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99693" name="Picture 1" descr="A screenshot of a computer program&#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35063" cy="3895710"/>
                    </a:xfrm>
                    <a:prstGeom prst="rect">
                      <a:avLst/>
                    </a:prstGeom>
                  </pic:spPr>
                </pic:pic>
              </a:graphicData>
            </a:graphic>
          </wp:inline>
        </w:drawing>
      </w:r>
    </w:p>
    <w:p w14:paraId="045DC784" w14:textId="77777777" w:rsidR="009B7075" w:rsidRDefault="009B7075" w:rsidP="009B7075">
      <w:pPr>
        <w:tabs>
          <w:tab w:val="left" w:pos="3427"/>
        </w:tabs>
      </w:pPr>
    </w:p>
    <w:p w14:paraId="69D245FA" w14:textId="77777777" w:rsidR="009B7075" w:rsidRDefault="009B7075" w:rsidP="009B7075">
      <w:pPr>
        <w:tabs>
          <w:tab w:val="left" w:pos="3427"/>
        </w:tabs>
      </w:pPr>
    </w:p>
    <w:p w14:paraId="45AEFB87" w14:textId="77777777" w:rsidR="009B7075" w:rsidRDefault="009B7075" w:rsidP="009B7075">
      <w:pPr>
        <w:tabs>
          <w:tab w:val="left" w:pos="3427"/>
        </w:tabs>
      </w:pPr>
    </w:p>
    <w:p w14:paraId="09BA8854" w14:textId="77777777" w:rsidR="009B7075" w:rsidRDefault="009B7075" w:rsidP="009B7075">
      <w:pPr>
        <w:tabs>
          <w:tab w:val="left" w:pos="3427"/>
        </w:tabs>
      </w:pPr>
    </w:p>
    <w:p w14:paraId="07AD5C96" w14:textId="77777777" w:rsidR="009B7075" w:rsidRDefault="009B7075" w:rsidP="009B7075">
      <w:pPr>
        <w:tabs>
          <w:tab w:val="left" w:pos="3427"/>
        </w:tabs>
      </w:pPr>
    </w:p>
    <w:p w14:paraId="65846F1A" w14:textId="540CBCA1" w:rsidR="009B7075" w:rsidRDefault="009B7075" w:rsidP="009B7075">
      <w:pPr>
        <w:tabs>
          <w:tab w:val="left" w:pos="3427"/>
        </w:tabs>
        <w:ind w:firstLine="0"/>
      </w:pPr>
      <w:r>
        <w:lastRenderedPageBreak/>
        <w:t>Query 4</w:t>
      </w:r>
    </w:p>
    <w:p w14:paraId="0E3E26C9" w14:textId="0162B1BC" w:rsidR="009B7075" w:rsidRDefault="009B7075" w:rsidP="009B7075">
      <w:pPr>
        <w:tabs>
          <w:tab w:val="left" w:pos="3427"/>
        </w:tabs>
        <w:ind w:firstLine="0"/>
      </w:pPr>
      <w:r>
        <w:rPr>
          <w:b/>
          <w:bCs/>
          <w:noProof/>
          <w:sz w:val="32"/>
          <w:szCs w:val="36"/>
        </w:rPr>
        <w:drawing>
          <wp:inline distT="0" distB="0" distL="0" distR="0" wp14:anchorId="42491C10" wp14:editId="09C67672">
            <wp:extent cx="4433104" cy="3747236"/>
            <wp:effectExtent l="0" t="0" r="0" b="0"/>
            <wp:docPr id="12522400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40001" name="Picture 2"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16362" cy="3817613"/>
                    </a:xfrm>
                    <a:prstGeom prst="rect">
                      <a:avLst/>
                    </a:prstGeom>
                  </pic:spPr>
                </pic:pic>
              </a:graphicData>
            </a:graphic>
          </wp:inline>
        </w:drawing>
      </w:r>
    </w:p>
    <w:p w14:paraId="5629A25A" w14:textId="039DE4D1" w:rsidR="009B7075" w:rsidRDefault="009B7075" w:rsidP="009B7075">
      <w:pPr>
        <w:tabs>
          <w:tab w:val="left" w:pos="3427"/>
        </w:tabs>
        <w:ind w:firstLine="0"/>
      </w:pPr>
      <w:r>
        <w:t>Query 5</w:t>
      </w:r>
    </w:p>
    <w:p w14:paraId="08F00167" w14:textId="088FDC12" w:rsidR="009B7075" w:rsidRDefault="009B7075" w:rsidP="009B7075">
      <w:pPr>
        <w:tabs>
          <w:tab w:val="left" w:pos="3427"/>
        </w:tabs>
        <w:ind w:firstLine="0"/>
      </w:pPr>
      <w:r>
        <w:rPr>
          <w:b/>
          <w:bCs/>
          <w:noProof/>
          <w:sz w:val="32"/>
          <w:szCs w:val="36"/>
        </w:rPr>
        <w:drawing>
          <wp:inline distT="0" distB="0" distL="0" distR="0" wp14:anchorId="11FA4714" wp14:editId="49858802">
            <wp:extent cx="5567254" cy="2944622"/>
            <wp:effectExtent l="0" t="0" r="0" b="1905"/>
            <wp:docPr id="9481370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7049" name="Picture 1"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34220" cy="2980042"/>
                    </a:xfrm>
                    <a:prstGeom prst="rect">
                      <a:avLst/>
                    </a:prstGeom>
                  </pic:spPr>
                </pic:pic>
              </a:graphicData>
            </a:graphic>
          </wp:inline>
        </w:drawing>
      </w:r>
    </w:p>
    <w:p w14:paraId="6D0159DB" w14:textId="77777777" w:rsidR="009B7075" w:rsidRDefault="009B7075" w:rsidP="009B7075">
      <w:pPr>
        <w:tabs>
          <w:tab w:val="left" w:pos="3427"/>
        </w:tabs>
      </w:pPr>
    </w:p>
    <w:p w14:paraId="62EEAA25" w14:textId="75FBDD67" w:rsidR="009B7075" w:rsidRDefault="009B7075" w:rsidP="009B7075">
      <w:pPr>
        <w:tabs>
          <w:tab w:val="left" w:pos="3427"/>
        </w:tabs>
        <w:ind w:firstLine="0"/>
      </w:pPr>
      <w:r>
        <w:lastRenderedPageBreak/>
        <w:t>Query 6</w:t>
      </w:r>
      <w:r>
        <w:rPr>
          <w:noProof/>
        </w:rPr>
        <w:drawing>
          <wp:inline distT="0" distB="0" distL="0" distR="0" wp14:anchorId="1A179707" wp14:editId="3FC3681B">
            <wp:extent cx="5943600" cy="2987040"/>
            <wp:effectExtent l="0" t="0" r="0" b="0"/>
            <wp:docPr id="881171870"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71870" name="Picture 2" descr="A screen 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p w14:paraId="2A220C6B" w14:textId="046B6A3B" w:rsidR="009B7075" w:rsidRDefault="009B7075" w:rsidP="009B7075">
      <w:pPr>
        <w:tabs>
          <w:tab w:val="left" w:pos="3427"/>
        </w:tabs>
        <w:ind w:firstLine="0"/>
      </w:pPr>
      <w:r>
        <w:t>Query 7</w:t>
      </w:r>
      <w:r>
        <w:rPr>
          <w:noProof/>
        </w:rPr>
        <w:drawing>
          <wp:inline distT="0" distB="0" distL="0" distR="0" wp14:anchorId="27D7093D" wp14:editId="6D67BCD0">
            <wp:extent cx="5943600" cy="3979545"/>
            <wp:effectExtent l="0" t="0" r="0" b="0"/>
            <wp:docPr id="44655703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7038" name="Picture 3"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79545"/>
                    </a:xfrm>
                    <a:prstGeom prst="rect">
                      <a:avLst/>
                    </a:prstGeom>
                  </pic:spPr>
                </pic:pic>
              </a:graphicData>
            </a:graphic>
          </wp:inline>
        </w:drawing>
      </w:r>
    </w:p>
    <w:p w14:paraId="5B079D23" w14:textId="77777777" w:rsidR="009B7075" w:rsidRDefault="009B7075" w:rsidP="009B7075">
      <w:pPr>
        <w:tabs>
          <w:tab w:val="left" w:pos="3427"/>
        </w:tabs>
        <w:ind w:firstLine="0"/>
      </w:pPr>
    </w:p>
    <w:p w14:paraId="2395AE2E" w14:textId="0555A39B" w:rsidR="009B7075" w:rsidRDefault="009B7075" w:rsidP="009B7075">
      <w:pPr>
        <w:tabs>
          <w:tab w:val="left" w:pos="3427"/>
        </w:tabs>
        <w:ind w:firstLine="0"/>
      </w:pPr>
      <w:r>
        <w:lastRenderedPageBreak/>
        <w:t>Query 8</w:t>
      </w:r>
    </w:p>
    <w:p w14:paraId="52E8C577" w14:textId="292C2995" w:rsidR="009B7075" w:rsidRDefault="009B7075" w:rsidP="009B7075">
      <w:pPr>
        <w:tabs>
          <w:tab w:val="left" w:pos="3427"/>
        </w:tabs>
        <w:ind w:firstLine="0"/>
      </w:pPr>
      <w:r>
        <w:rPr>
          <w:noProof/>
        </w:rPr>
        <w:drawing>
          <wp:inline distT="0" distB="0" distL="0" distR="0" wp14:anchorId="1E440DBA" wp14:editId="33CF4ED2">
            <wp:extent cx="5486400" cy="3667565"/>
            <wp:effectExtent l="0" t="0" r="0" b="3175"/>
            <wp:docPr id="770787620"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7620" name="Picture 2" descr="A screenshot of a computer pro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6906" cy="3674588"/>
                    </a:xfrm>
                    <a:prstGeom prst="rect">
                      <a:avLst/>
                    </a:prstGeom>
                  </pic:spPr>
                </pic:pic>
              </a:graphicData>
            </a:graphic>
          </wp:inline>
        </w:drawing>
      </w:r>
    </w:p>
    <w:p w14:paraId="1D5AA2F6" w14:textId="55DC0283" w:rsidR="009B7075" w:rsidRDefault="009B7075" w:rsidP="009B7075">
      <w:pPr>
        <w:tabs>
          <w:tab w:val="left" w:pos="3427"/>
        </w:tabs>
        <w:ind w:firstLine="0"/>
      </w:pPr>
      <w:r>
        <w:t>Query 9</w:t>
      </w:r>
    </w:p>
    <w:p w14:paraId="1E0D2701" w14:textId="5CF5E4D4" w:rsidR="009B7075" w:rsidRDefault="009B7075" w:rsidP="009B7075">
      <w:pPr>
        <w:tabs>
          <w:tab w:val="left" w:pos="3427"/>
        </w:tabs>
        <w:ind w:firstLine="0"/>
      </w:pPr>
      <w:r>
        <w:rPr>
          <w:noProof/>
        </w:rPr>
        <w:drawing>
          <wp:inline distT="0" distB="0" distL="0" distR="0" wp14:anchorId="6058885B" wp14:editId="56952BC4">
            <wp:extent cx="5943600" cy="1837690"/>
            <wp:effectExtent l="0" t="0" r="0" b="0"/>
            <wp:docPr id="10480156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15665" name="Picture 1" descr="A screen 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6F9645B5" w14:textId="77777777" w:rsidR="009B7075" w:rsidRDefault="009B7075" w:rsidP="009B7075">
      <w:pPr>
        <w:tabs>
          <w:tab w:val="left" w:pos="3427"/>
        </w:tabs>
      </w:pPr>
    </w:p>
    <w:p w14:paraId="441BAB46" w14:textId="77777777" w:rsidR="009B7075" w:rsidRDefault="009B7075" w:rsidP="009B7075">
      <w:pPr>
        <w:tabs>
          <w:tab w:val="left" w:pos="3427"/>
        </w:tabs>
      </w:pPr>
    </w:p>
    <w:p w14:paraId="446F8183" w14:textId="77777777" w:rsidR="009B7075" w:rsidRDefault="009B7075" w:rsidP="009B7075">
      <w:pPr>
        <w:tabs>
          <w:tab w:val="left" w:pos="3427"/>
        </w:tabs>
      </w:pPr>
    </w:p>
    <w:p w14:paraId="5FB314AD" w14:textId="77777777" w:rsidR="009B7075" w:rsidRDefault="009B7075" w:rsidP="009B7075">
      <w:pPr>
        <w:tabs>
          <w:tab w:val="left" w:pos="3427"/>
        </w:tabs>
      </w:pPr>
    </w:p>
    <w:p w14:paraId="71D7E909" w14:textId="77777777" w:rsidR="009B7075" w:rsidRDefault="009B7075" w:rsidP="009B7075">
      <w:pPr>
        <w:tabs>
          <w:tab w:val="left" w:pos="3427"/>
        </w:tabs>
      </w:pPr>
    </w:p>
    <w:p w14:paraId="7EC8075C" w14:textId="72AC9F54" w:rsidR="009B7075" w:rsidRDefault="009B7075" w:rsidP="009B7075">
      <w:pPr>
        <w:tabs>
          <w:tab w:val="left" w:pos="3427"/>
        </w:tabs>
        <w:ind w:firstLine="0"/>
      </w:pPr>
      <w:r>
        <w:lastRenderedPageBreak/>
        <w:t>Query 10</w:t>
      </w:r>
    </w:p>
    <w:p w14:paraId="576DCA03" w14:textId="29EBB958" w:rsidR="009B7075" w:rsidRDefault="009B7075" w:rsidP="009B7075">
      <w:pPr>
        <w:tabs>
          <w:tab w:val="left" w:pos="3427"/>
        </w:tabs>
        <w:ind w:firstLine="0"/>
      </w:pPr>
      <w:r>
        <w:rPr>
          <w:b/>
          <w:bCs/>
          <w:noProof/>
          <w:sz w:val="32"/>
          <w:szCs w:val="32"/>
        </w:rPr>
        <w:drawing>
          <wp:inline distT="0" distB="0" distL="0" distR="0" wp14:anchorId="53324028" wp14:editId="1644EDE9">
            <wp:extent cx="5208608" cy="3982368"/>
            <wp:effectExtent l="0" t="0" r="0" b="0"/>
            <wp:docPr id="484318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18124"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32033" cy="4000278"/>
                    </a:xfrm>
                    <a:prstGeom prst="rect">
                      <a:avLst/>
                    </a:prstGeom>
                  </pic:spPr>
                </pic:pic>
              </a:graphicData>
            </a:graphic>
          </wp:inline>
        </w:drawing>
      </w:r>
    </w:p>
    <w:p w14:paraId="036B6465" w14:textId="6A5805B8" w:rsidR="009B7075" w:rsidRDefault="009B7075" w:rsidP="009B7075">
      <w:pPr>
        <w:tabs>
          <w:tab w:val="left" w:pos="3427"/>
        </w:tabs>
        <w:ind w:firstLine="0"/>
      </w:pPr>
      <w:r>
        <w:t>Query 11</w:t>
      </w:r>
    </w:p>
    <w:p w14:paraId="32402AFE" w14:textId="6463F775" w:rsidR="009B7075" w:rsidRDefault="009B7075" w:rsidP="009B7075">
      <w:pPr>
        <w:tabs>
          <w:tab w:val="left" w:pos="3427"/>
        </w:tabs>
        <w:ind w:firstLine="0"/>
      </w:pPr>
      <w:r>
        <w:rPr>
          <w:noProof/>
        </w:rPr>
        <w:drawing>
          <wp:inline distT="0" distB="0" distL="0" distR="0" wp14:anchorId="1AB690FE" wp14:editId="653DFDF8">
            <wp:extent cx="5359078" cy="3085478"/>
            <wp:effectExtent l="0" t="0" r="0" b="0"/>
            <wp:docPr id="85321963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9635" name="Picture 1" descr="A screen 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26044" cy="3124033"/>
                    </a:xfrm>
                    <a:prstGeom prst="rect">
                      <a:avLst/>
                    </a:prstGeom>
                  </pic:spPr>
                </pic:pic>
              </a:graphicData>
            </a:graphic>
          </wp:inline>
        </w:drawing>
      </w:r>
    </w:p>
    <w:p w14:paraId="19D9A335" w14:textId="69FD6E74" w:rsidR="009B7075" w:rsidRDefault="009B7075" w:rsidP="009B7075">
      <w:pPr>
        <w:tabs>
          <w:tab w:val="left" w:pos="3427"/>
        </w:tabs>
        <w:ind w:firstLine="0"/>
      </w:pPr>
      <w:r>
        <w:lastRenderedPageBreak/>
        <w:t>Query 12</w:t>
      </w:r>
    </w:p>
    <w:p w14:paraId="03CE8913" w14:textId="256D4099" w:rsidR="009B7075" w:rsidRDefault="009B7075" w:rsidP="009B7075">
      <w:pPr>
        <w:tabs>
          <w:tab w:val="left" w:pos="3427"/>
        </w:tabs>
        <w:ind w:firstLine="0"/>
      </w:pPr>
      <w:r>
        <w:rPr>
          <w:noProof/>
          <w:color w:val="FF0000"/>
        </w:rPr>
        <w:drawing>
          <wp:inline distT="0" distB="0" distL="0" distR="0" wp14:anchorId="6B53E4E0" wp14:editId="2335E279">
            <wp:extent cx="5943600" cy="2367232"/>
            <wp:effectExtent l="0" t="0" r="0" b="0"/>
            <wp:docPr id="461440589"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40589" name="Picture 2" descr="A screen 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367232"/>
                    </a:xfrm>
                    <a:prstGeom prst="rect">
                      <a:avLst/>
                    </a:prstGeom>
                  </pic:spPr>
                </pic:pic>
              </a:graphicData>
            </a:graphic>
          </wp:inline>
        </w:drawing>
      </w:r>
    </w:p>
    <w:p w14:paraId="21AC43AC" w14:textId="0006F652" w:rsidR="009B7075" w:rsidRDefault="009B7075" w:rsidP="009B7075">
      <w:pPr>
        <w:tabs>
          <w:tab w:val="left" w:pos="3427"/>
        </w:tabs>
        <w:ind w:firstLine="0"/>
      </w:pPr>
      <w:r>
        <w:t>Query 13</w:t>
      </w:r>
    </w:p>
    <w:p w14:paraId="5DDC19B5" w14:textId="67FCD531" w:rsidR="009B7075" w:rsidRDefault="009B7075" w:rsidP="009B7075">
      <w:pPr>
        <w:tabs>
          <w:tab w:val="left" w:pos="3427"/>
        </w:tabs>
        <w:ind w:firstLine="0"/>
      </w:pPr>
      <w:r>
        <w:rPr>
          <w:noProof/>
          <w:color w:val="FF0000"/>
        </w:rPr>
        <w:drawing>
          <wp:inline distT="0" distB="0" distL="0" distR="0" wp14:anchorId="698BB016" wp14:editId="7FB37900">
            <wp:extent cx="5943600" cy="4634865"/>
            <wp:effectExtent l="0" t="0" r="0" b="0"/>
            <wp:docPr id="18218875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7531" name="Picture 1" descr="A screenshot of a computer progra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634865"/>
                    </a:xfrm>
                    <a:prstGeom prst="rect">
                      <a:avLst/>
                    </a:prstGeom>
                  </pic:spPr>
                </pic:pic>
              </a:graphicData>
            </a:graphic>
          </wp:inline>
        </w:drawing>
      </w:r>
    </w:p>
    <w:p w14:paraId="288C5CFF" w14:textId="77777777" w:rsidR="009B7075" w:rsidRDefault="009B7075" w:rsidP="009B7075">
      <w:pPr>
        <w:tabs>
          <w:tab w:val="left" w:pos="3427"/>
        </w:tabs>
        <w:ind w:firstLine="0"/>
      </w:pPr>
    </w:p>
    <w:p w14:paraId="3935F440" w14:textId="640808AA" w:rsidR="009B7075" w:rsidRDefault="009B7075" w:rsidP="009B7075">
      <w:pPr>
        <w:tabs>
          <w:tab w:val="left" w:pos="3427"/>
        </w:tabs>
        <w:ind w:firstLine="0"/>
      </w:pPr>
      <w:r>
        <w:lastRenderedPageBreak/>
        <w:t>Query 14</w:t>
      </w:r>
    </w:p>
    <w:p w14:paraId="1C1905E8" w14:textId="533700BC" w:rsidR="009B7075" w:rsidRDefault="009B7075" w:rsidP="009B7075">
      <w:pPr>
        <w:tabs>
          <w:tab w:val="left" w:pos="3427"/>
        </w:tabs>
        <w:ind w:firstLine="0"/>
      </w:pPr>
      <w:r w:rsidRPr="006D65E2">
        <w:rPr>
          <w:noProof/>
        </w:rPr>
        <w:drawing>
          <wp:inline distT="0" distB="0" distL="0" distR="0" wp14:anchorId="00240877" wp14:editId="01655A62">
            <wp:extent cx="5734850" cy="1371791"/>
            <wp:effectExtent l="0" t="0" r="0" b="0"/>
            <wp:docPr id="1079086639"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6639" name="Picture 1" descr="A computer code with text&#10;&#10;Description automatically generated with medium confidence"/>
                    <pic:cNvPicPr/>
                  </pic:nvPicPr>
                  <pic:blipFill>
                    <a:blip r:embed="rId38"/>
                    <a:stretch>
                      <a:fillRect/>
                    </a:stretch>
                  </pic:blipFill>
                  <pic:spPr>
                    <a:xfrm>
                      <a:off x="0" y="0"/>
                      <a:ext cx="5734850" cy="1371791"/>
                    </a:xfrm>
                    <a:prstGeom prst="rect">
                      <a:avLst/>
                    </a:prstGeom>
                  </pic:spPr>
                </pic:pic>
              </a:graphicData>
            </a:graphic>
          </wp:inline>
        </w:drawing>
      </w:r>
    </w:p>
    <w:p w14:paraId="1B37A593" w14:textId="4454B028" w:rsidR="009B7075" w:rsidRDefault="009B7075" w:rsidP="009B7075">
      <w:pPr>
        <w:tabs>
          <w:tab w:val="left" w:pos="3427"/>
        </w:tabs>
        <w:ind w:firstLine="0"/>
      </w:pPr>
      <w:r w:rsidRPr="00706DB9">
        <w:rPr>
          <w:noProof/>
        </w:rPr>
        <w:drawing>
          <wp:inline distT="0" distB="0" distL="0" distR="0" wp14:anchorId="7FF6DA20" wp14:editId="3C1AF789">
            <wp:extent cx="2476846" cy="4534533"/>
            <wp:effectExtent l="0" t="0" r="0" b="0"/>
            <wp:docPr id="1755477572" name="Picture 1" descr="A table of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7572" name="Picture 1" descr="A table of names&#10;&#10;Description automatically generated"/>
                    <pic:cNvPicPr/>
                  </pic:nvPicPr>
                  <pic:blipFill>
                    <a:blip r:embed="rId39"/>
                    <a:stretch>
                      <a:fillRect/>
                    </a:stretch>
                  </pic:blipFill>
                  <pic:spPr>
                    <a:xfrm>
                      <a:off x="0" y="0"/>
                      <a:ext cx="2476846" cy="4534533"/>
                    </a:xfrm>
                    <a:prstGeom prst="rect">
                      <a:avLst/>
                    </a:prstGeom>
                  </pic:spPr>
                </pic:pic>
              </a:graphicData>
            </a:graphic>
          </wp:inline>
        </w:drawing>
      </w:r>
    </w:p>
    <w:p w14:paraId="5EF4D0E4" w14:textId="59701A72" w:rsidR="009B7075" w:rsidRDefault="009B7075" w:rsidP="009B7075">
      <w:pPr>
        <w:tabs>
          <w:tab w:val="left" w:pos="3427"/>
        </w:tabs>
        <w:ind w:firstLine="0"/>
      </w:pPr>
      <w:r>
        <w:t>Query 15</w:t>
      </w:r>
    </w:p>
    <w:p w14:paraId="4A309A91" w14:textId="2D39C09B" w:rsidR="009B7075" w:rsidRDefault="009B7075" w:rsidP="009B7075">
      <w:pPr>
        <w:tabs>
          <w:tab w:val="left" w:pos="3427"/>
        </w:tabs>
        <w:ind w:firstLine="0"/>
      </w:pPr>
      <w:r w:rsidRPr="00316B68">
        <w:rPr>
          <w:noProof/>
        </w:rPr>
        <w:lastRenderedPageBreak/>
        <w:drawing>
          <wp:inline distT="0" distB="0" distL="0" distR="0" wp14:anchorId="1B9ED68C" wp14:editId="37998357">
            <wp:extent cx="5334744" cy="1495634"/>
            <wp:effectExtent l="0" t="0" r="0" b="9525"/>
            <wp:docPr id="3509085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08549" name="Picture 1" descr="A screen shot of a computer code&#10;&#10;Description automatically generated"/>
                    <pic:cNvPicPr/>
                  </pic:nvPicPr>
                  <pic:blipFill>
                    <a:blip r:embed="rId40"/>
                    <a:stretch>
                      <a:fillRect/>
                    </a:stretch>
                  </pic:blipFill>
                  <pic:spPr>
                    <a:xfrm>
                      <a:off x="0" y="0"/>
                      <a:ext cx="5334744" cy="1495634"/>
                    </a:xfrm>
                    <a:prstGeom prst="rect">
                      <a:avLst/>
                    </a:prstGeom>
                  </pic:spPr>
                </pic:pic>
              </a:graphicData>
            </a:graphic>
          </wp:inline>
        </w:drawing>
      </w:r>
    </w:p>
    <w:p w14:paraId="24F88BAA" w14:textId="1E1C04D7" w:rsidR="009B7075" w:rsidRDefault="009B7075" w:rsidP="009B7075">
      <w:pPr>
        <w:tabs>
          <w:tab w:val="left" w:pos="3427"/>
        </w:tabs>
        <w:ind w:firstLine="0"/>
      </w:pPr>
      <w:r w:rsidRPr="00E04264">
        <w:rPr>
          <w:noProof/>
        </w:rPr>
        <w:drawing>
          <wp:inline distT="0" distB="0" distL="0" distR="0" wp14:anchorId="33F27516" wp14:editId="7782A3AE">
            <wp:extent cx="1686160" cy="2219635"/>
            <wp:effectExtent l="0" t="0" r="9525" b="9525"/>
            <wp:docPr id="40061044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10444" name="Picture 1" descr="A screenshot of a calendar&#10;&#10;Description automatically generated"/>
                    <pic:cNvPicPr/>
                  </pic:nvPicPr>
                  <pic:blipFill>
                    <a:blip r:embed="rId41"/>
                    <a:stretch>
                      <a:fillRect/>
                    </a:stretch>
                  </pic:blipFill>
                  <pic:spPr>
                    <a:xfrm>
                      <a:off x="0" y="0"/>
                      <a:ext cx="1686160" cy="2219635"/>
                    </a:xfrm>
                    <a:prstGeom prst="rect">
                      <a:avLst/>
                    </a:prstGeom>
                  </pic:spPr>
                </pic:pic>
              </a:graphicData>
            </a:graphic>
          </wp:inline>
        </w:drawing>
      </w:r>
    </w:p>
    <w:p w14:paraId="6297F9AD" w14:textId="77777777" w:rsidR="009B7075" w:rsidRDefault="009B7075" w:rsidP="009B7075">
      <w:pPr>
        <w:tabs>
          <w:tab w:val="left" w:pos="3427"/>
        </w:tabs>
        <w:ind w:firstLine="0"/>
      </w:pPr>
    </w:p>
    <w:p w14:paraId="042DC5BF" w14:textId="77777777" w:rsidR="009B7075" w:rsidRPr="009B7075" w:rsidRDefault="009B7075" w:rsidP="009B7075">
      <w:pPr>
        <w:tabs>
          <w:tab w:val="left" w:pos="3427"/>
        </w:tabs>
        <w:ind w:firstLine="0"/>
      </w:pPr>
    </w:p>
    <w:p w14:paraId="7136AB63" w14:textId="77777777" w:rsidR="009B7075" w:rsidRDefault="009B7075" w:rsidP="009B7075">
      <w:pPr>
        <w:pStyle w:val="Heading1"/>
        <w:rPr>
          <w:sz w:val="28"/>
          <w:szCs w:val="28"/>
        </w:rPr>
      </w:pPr>
      <w:bookmarkStart w:id="5" w:name="_Toc228791847"/>
    </w:p>
    <w:p w14:paraId="6B056574" w14:textId="77777777" w:rsidR="009B7075" w:rsidRDefault="009B7075" w:rsidP="009B7075"/>
    <w:p w14:paraId="553ACB9D" w14:textId="77777777" w:rsidR="009B7075" w:rsidRDefault="009B7075" w:rsidP="009B7075"/>
    <w:p w14:paraId="285127A8" w14:textId="77777777" w:rsidR="009B7075" w:rsidRDefault="009B7075" w:rsidP="009B7075"/>
    <w:p w14:paraId="45EC7AA0" w14:textId="77777777" w:rsidR="009B7075" w:rsidRDefault="009B7075" w:rsidP="009B7075"/>
    <w:p w14:paraId="71FB6264" w14:textId="77777777" w:rsidR="009B7075" w:rsidRDefault="009B7075" w:rsidP="009B7075"/>
    <w:p w14:paraId="4D76A7B6" w14:textId="77777777" w:rsidR="009B7075" w:rsidRDefault="009B7075" w:rsidP="009B7075"/>
    <w:p w14:paraId="709998C5" w14:textId="77777777" w:rsidR="009B7075" w:rsidRPr="009B7075" w:rsidRDefault="009B7075" w:rsidP="009B7075"/>
    <w:p w14:paraId="5A967EB0" w14:textId="303B624B" w:rsidR="009B7075" w:rsidRPr="009B7075" w:rsidRDefault="009B7075" w:rsidP="009B7075">
      <w:pPr>
        <w:pStyle w:val="Heading1"/>
        <w:rPr>
          <w:sz w:val="28"/>
          <w:szCs w:val="28"/>
        </w:rPr>
      </w:pPr>
      <w:r w:rsidRPr="009B7075">
        <w:rPr>
          <w:sz w:val="28"/>
          <w:szCs w:val="28"/>
        </w:rPr>
        <w:lastRenderedPageBreak/>
        <w:t>Schema Objects</w:t>
      </w:r>
      <w:bookmarkEnd w:id="5"/>
    </w:p>
    <w:p w14:paraId="28A51B07" w14:textId="69C0E8A1" w:rsidR="00812154" w:rsidRDefault="009B7075">
      <w:pPr>
        <w:pStyle w:val="NoSpacing"/>
      </w:pPr>
      <w:r>
        <w:t>View 1</w:t>
      </w:r>
    </w:p>
    <w:p w14:paraId="03C39B44" w14:textId="022825EC" w:rsidR="009B7075" w:rsidRDefault="009B7075">
      <w:pPr>
        <w:pStyle w:val="NoSpacing"/>
      </w:pPr>
      <w:r>
        <w:rPr>
          <w:noProof/>
        </w:rPr>
        <w:drawing>
          <wp:inline distT="0" distB="0" distL="0" distR="0" wp14:anchorId="59437446" wp14:editId="1014EEC7">
            <wp:extent cx="5943600" cy="5952490"/>
            <wp:effectExtent l="0" t="0" r="0" b="0"/>
            <wp:docPr id="1891974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4567" name="Picture 1"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5952490"/>
                    </a:xfrm>
                    <a:prstGeom prst="rect">
                      <a:avLst/>
                    </a:prstGeom>
                  </pic:spPr>
                </pic:pic>
              </a:graphicData>
            </a:graphic>
          </wp:inline>
        </w:drawing>
      </w:r>
    </w:p>
    <w:p w14:paraId="713F54E5" w14:textId="3CC50A06" w:rsidR="00812154" w:rsidRDefault="009B7075">
      <w:pPr>
        <w:pStyle w:val="TableFigure"/>
      </w:pPr>
      <w:r>
        <w:t>View 2</w:t>
      </w:r>
    </w:p>
    <w:p w14:paraId="4C5EFFBB" w14:textId="73857AE7" w:rsidR="009B7075" w:rsidRDefault="009B7075">
      <w:pPr>
        <w:pStyle w:val="TableFigure"/>
      </w:pPr>
      <w:r>
        <w:rPr>
          <w:b/>
          <w:bCs/>
          <w:noProof/>
          <w:sz w:val="44"/>
          <w:szCs w:val="44"/>
        </w:rPr>
        <w:lastRenderedPageBreak/>
        <w:drawing>
          <wp:inline distT="0" distB="0" distL="0" distR="0" wp14:anchorId="51D6466F" wp14:editId="4EADE192">
            <wp:extent cx="5046562" cy="3890058"/>
            <wp:effectExtent l="0" t="0" r="0" b="0"/>
            <wp:docPr id="189438402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4022" name="Picture 2" descr="A screenshot of a computer progra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50424" cy="3893035"/>
                    </a:xfrm>
                    <a:prstGeom prst="rect">
                      <a:avLst/>
                    </a:prstGeom>
                  </pic:spPr>
                </pic:pic>
              </a:graphicData>
            </a:graphic>
          </wp:inline>
        </w:drawing>
      </w:r>
    </w:p>
    <w:p w14:paraId="500CF9E4" w14:textId="3ADF8E5C" w:rsidR="009B7075" w:rsidRDefault="009B7075">
      <w:pPr>
        <w:pStyle w:val="TableFigure"/>
      </w:pPr>
      <w:r>
        <w:t>Index</w:t>
      </w:r>
    </w:p>
    <w:p w14:paraId="20F63E22" w14:textId="2EE0A657" w:rsidR="009B7075" w:rsidRDefault="009B7075">
      <w:pPr>
        <w:pStyle w:val="TableFigure"/>
      </w:pPr>
      <w:r>
        <w:rPr>
          <w:b/>
          <w:bCs/>
          <w:noProof/>
          <w:sz w:val="44"/>
          <w:szCs w:val="44"/>
        </w:rPr>
        <w:drawing>
          <wp:inline distT="0" distB="0" distL="0" distR="0" wp14:anchorId="7B5A2BBF" wp14:editId="2A9B936F">
            <wp:extent cx="4826643" cy="3187853"/>
            <wp:effectExtent l="0" t="0" r="0" b="0"/>
            <wp:docPr id="1748604243"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04243" name="Picture 3" descr="A screen 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884249" cy="3225900"/>
                    </a:xfrm>
                    <a:prstGeom prst="rect">
                      <a:avLst/>
                    </a:prstGeom>
                  </pic:spPr>
                </pic:pic>
              </a:graphicData>
            </a:graphic>
          </wp:inline>
        </w:drawing>
      </w:r>
    </w:p>
    <w:sectPr w:rsidR="009B7075" w:rsidSect="009B7075">
      <w:headerReference w:type="default" r:id="rId45"/>
      <w:headerReference w:type="first" r:id="rId46"/>
      <w:footnotePr>
        <w:pos w:val="beneathText"/>
      </w:footnotePr>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CE077" w14:textId="77777777" w:rsidR="00E252B0" w:rsidRDefault="00E252B0">
      <w:pPr>
        <w:spacing w:line="240" w:lineRule="auto"/>
      </w:pPr>
      <w:r>
        <w:separator/>
      </w:r>
    </w:p>
  </w:endnote>
  <w:endnote w:type="continuationSeparator" w:id="0">
    <w:p w14:paraId="40CF05C1" w14:textId="77777777" w:rsidR="00E252B0" w:rsidRDefault="00E252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0FD42" w14:textId="77777777" w:rsidR="00E252B0" w:rsidRDefault="00E252B0">
      <w:pPr>
        <w:spacing w:line="240" w:lineRule="auto"/>
      </w:pPr>
      <w:r>
        <w:separator/>
      </w:r>
    </w:p>
  </w:footnote>
  <w:footnote w:type="continuationSeparator" w:id="0">
    <w:p w14:paraId="2F6AF650" w14:textId="77777777" w:rsidR="00E252B0" w:rsidRDefault="00E252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AF76" w14:textId="3D3D7C1E" w:rsidR="00812154" w:rsidRDefault="00612D56">
    <w:pPr>
      <w:pStyle w:val="Header"/>
    </w:pPr>
    <w:r w:rsidRPr="00612D56">
      <w:rPr>
        <w:rStyle w:val="Strong"/>
      </w:rPr>
      <w:t xml:space="preserve">Final Project Milestone </w:t>
    </w:r>
    <w:r w:rsidR="00000000">
      <w:rPr>
        <w:rStyle w:val="Strong"/>
      </w:rPr>
      <w:ptab w:relativeTo="margin" w:alignment="right" w:leader="none"/>
    </w:r>
    <w:r w:rsidR="00000000">
      <w:rPr>
        <w:rStyle w:val="Strong"/>
      </w:rPr>
      <w:fldChar w:fldCharType="begin"/>
    </w:r>
    <w:r w:rsidR="00000000">
      <w:rPr>
        <w:rStyle w:val="Strong"/>
      </w:rPr>
      <w:instrText xml:space="preserve"> PAGE   \* MERGEFORMAT </w:instrText>
    </w:r>
    <w:r w:rsidR="00000000">
      <w:rPr>
        <w:rStyle w:val="Strong"/>
      </w:rPr>
      <w:fldChar w:fldCharType="separate"/>
    </w:r>
    <w:r w:rsidR="00000000">
      <w:rPr>
        <w:rStyle w:val="Strong"/>
        <w:noProof/>
      </w:rPr>
      <w:t>9</w:t>
    </w:r>
    <w:r w:rsidR="00000000">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14C53" w14:textId="7E8737D8" w:rsidR="00812154" w:rsidRDefault="00612D56">
    <w:pPr>
      <w:pStyle w:val="Header"/>
      <w:rPr>
        <w:rStyle w:val="Strong"/>
      </w:rPr>
    </w:pPr>
    <w:r w:rsidRPr="00612D56">
      <w:rPr>
        <w:rStyle w:val="Strong"/>
      </w:rPr>
      <w:t>Final Project Milestone</w:t>
    </w:r>
    <w:r w:rsidR="00000000">
      <w:rPr>
        <w:rStyle w:val="Strong"/>
      </w:rPr>
      <w:t xml:space="preserve"> </w:t>
    </w:r>
    <w:r w:rsidR="00000000">
      <w:rPr>
        <w:rStyle w:val="Strong"/>
      </w:rPr>
      <w:ptab w:relativeTo="margin" w:alignment="right" w:leader="none"/>
    </w:r>
    <w:r w:rsidR="00000000">
      <w:rPr>
        <w:rStyle w:val="Strong"/>
      </w:rPr>
      <w:fldChar w:fldCharType="begin"/>
    </w:r>
    <w:r w:rsidR="00000000">
      <w:rPr>
        <w:rStyle w:val="Strong"/>
      </w:rPr>
      <w:instrText xml:space="preserve"> PAGE   \* MERGEFORMAT </w:instrText>
    </w:r>
    <w:r w:rsidR="00000000">
      <w:rPr>
        <w:rStyle w:val="Strong"/>
      </w:rPr>
      <w:fldChar w:fldCharType="separate"/>
    </w:r>
    <w:r w:rsidR="00000000">
      <w:rPr>
        <w:rStyle w:val="Strong"/>
        <w:noProof/>
      </w:rPr>
      <w:t>1</w:t>
    </w:r>
    <w:r w:rsidR="00000000">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A6D74B2"/>
    <w:multiLevelType w:val="hybridMultilevel"/>
    <w:tmpl w:val="3F726BDA"/>
    <w:lvl w:ilvl="0" w:tplc="1348F7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6AC9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A4BB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68EB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A025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BA97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4464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E00E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3CE1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A738F4"/>
    <w:multiLevelType w:val="multilevel"/>
    <w:tmpl w:val="73260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07A6D"/>
    <w:multiLevelType w:val="hybridMultilevel"/>
    <w:tmpl w:val="E8B05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5B7577"/>
    <w:multiLevelType w:val="hybridMultilevel"/>
    <w:tmpl w:val="3B34B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833B68"/>
    <w:multiLevelType w:val="hybridMultilevel"/>
    <w:tmpl w:val="84ECB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495698">
    <w:abstractNumId w:val="9"/>
  </w:num>
  <w:num w:numId="2" w16cid:durableId="2123766354">
    <w:abstractNumId w:val="7"/>
  </w:num>
  <w:num w:numId="3" w16cid:durableId="831260562">
    <w:abstractNumId w:val="6"/>
  </w:num>
  <w:num w:numId="4" w16cid:durableId="1992253225">
    <w:abstractNumId w:val="5"/>
  </w:num>
  <w:num w:numId="5" w16cid:durableId="1916669782">
    <w:abstractNumId w:val="4"/>
  </w:num>
  <w:num w:numId="6" w16cid:durableId="812910672">
    <w:abstractNumId w:val="8"/>
  </w:num>
  <w:num w:numId="7" w16cid:durableId="1320575585">
    <w:abstractNumId w:val="3"/>
  </w:num>
  <w:num w:numId="8" w16cid:durableId="1940747804">
    <w:abstractNumId w:val="2"/>
  </w:num>
  <w:num w:numId="9" w16cid:durableId="528641638">
    <w:abstractNumId w:val="1"/>
  </w:num>
  <w:num w:numId="10" w16cid:durableId="723219068">
    <w:abstractNumId w:val="0"/>
  </w:num>
  <w:num w:numId="11" w16cid:durableId="1924948991">
    <w:abstractNumId w:val="9"/>
    <w:lvlOverride w:ilvl="0">
      <w:startOverride w:val="1"/>
    </w:lvlOverride>
  </w:num>
  <w:num w:numId="12" w16cid:durableId="61217657">
    <w:abstractNumId w:val="10"/>
  </w:num>
  <w:num w:numId="13" w16cid:durableId="1886142038">
    <w:abstractNumId w:val="11"/>
  </w:num>
  <w:num w:numId="14" w16cid:durableId="1418014611">
    <w:abstractNumId w:val="14"/>
  </w:num>
  <w:num w:numId="15" w16cid:durableId="1714380730">
    <w:abstractNumId w:val="12"/>
  </w:num>
  <w:num w:numId="16" w16cid:durableId="3522658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08"/>
    <w:rsid w:val="00612D56"/>
    <w:rsid w:val="00812154"/>
    <w:rsid w:val="009B7075"/>
    <w:rsid w:val="00DD0CD3"/>
    <w:rsid w:val="00E252B0"/>
    <w:rsid w:val="00ED3E67"/>
    <w:rsid w:val="00FA1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A7C2E"/>
  <w15:docId w15:val="{74B845FF-DB85-BF40-BE1A-20F8C6A4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andapena/Library/Containers/com.microsoft.Word/Data/Library/Application%20Support/Microsoft/Office/16.0/DTS/en-US%7b683862D5-2890-654B-92E6-98BC74069278%7d/%7bD0ED7B71-035C-BB49-B683-0310FD0164EB%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24DFE82431154786CA6DCCA2E947C9"/>
        <w:category>
          <w:name w:val="General"/>
          <w:gallery w:val="placeholder"/>
        </w:category>
        <w:types>
          <w:type w:val="bbPlcHdr"/>
        </w:types>
        <w:behaviors>
          <w:behavior w:val="content"/>
        </w:behaviors>
        <w:guid w:val="{46A2124D-DB9D-2240-B0B7-E593C8850C30}"/>
      </w:docPartPr>
      <w:docPartBody>
        <w:p w:rsidR="00000000" w:rsidRDefault="00000000">
          <w:pPr>
            <w:pStyle w:val="2624DFE82431154786CA6DCCA2E947C9"/>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C9"/>
    <w:rsid w:val="006E61C9"/>
    <w:rsid w:val="00AA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24DFE82431154786CA6DCCA2E947C9">
    <w:name w:val="2624DFE82431154786CA6DCCA2E947C9"/>
  </w:style>
  <w:style w:type="paragraph" w:customStyle="1" w:styleId="ACD466E25B21B74B86D7907B77DA447A">
    <w:name w:val="ACD466E25B21B74B86D7907B77DA447A"/>
  </w:style>
  <w:style w:type="paragraph" w:customStyle="1" w:styleId="E7F771E3677A0343A22C4C7B8ED1C5D9">
    <w:name w:val="E7F771E3677A0343A22C4C7B8ED1C5D9"/>
  </w:style>
  <w:style w:type="paragraph" w:customStyle="1" w:styleId="C8DBE22918B6FD48A65BE0035FFB884B">
    <w:name w:val="C8DBE22918B6FD48A65BE0035FFB884B"/>
  </w:style>
  <w:style w:type="character" w:styleId="Emphasis">
    <w:name w:val="Emphasis"/>
    <w:basedOn w:val="DefaultParagraphFont"/>
    <w:uiPriority w:val="20"/>
    <w:unhideWhenUsed/>
    <w:qFormat/>
    <w:rPr>
      <w:i/>
      <w:iCs/>
    </w:rPr>
  </w:style>
  <w:style w:type="paragraph" w:customStyle="1" w:styleId="BCE83DEA4A9ED7499F1B0AF6FF872C48">
    <w:name w:val="BCE83DEA4A9ED7499F1B0AF6FF872C48"/>
  </w:style>
  <w:style w:type="paragraph" w:customStyle="1" w:styleId="0326E203C2FCE646AE394F33E9E440F4">
    <w:name w:val="0326E203C2FCE646AE394F33E9E440F4"/>
  </w:style>
  <w:style w:type="paragraph" w:customStyle="1" w:styleId="2A52F14976F79741B1A2CF5355F3A665">
    <w:name w:val="2A52F14976F79741B1A2CF5355F3A665"/>
  </w:style>
  <w:style w:type="paragraph" w:customStyle="1" w:styleId="A0D0C76AAE9C204280CF4EECDAEC9B0C">
    <w:name w:val="A0D0C76AAE9C204280CF4EECDAEC9B0C"/>
  </w:style>
  <w:style w:type="paragraph" w:customStyle="1" w:styleId="83B2FA713DFFC14CBAC9572E8D743C89">
    <w:name w:val="83B2FA713DFFC14CBAC9572E8D743C89"/>
  </w:style>
  <w:style w:type="paragraph" w:customStyle="1" w:styleId="5DB3475D8C50E2429D36792C413A729F">
    <w:name w:val="5DB3475D8C50E2429D36792C413A729F"/>
  </w:style>
  <w:style w:type="paragraph" w:customStyle="1" w:styleId="70234F5B70E0AF41BDB983D6C41C1D95">
    <w:name w:val="70234F5B70E0AF41BDB983D6C41C1D95"/>
  </w:style>
  <w:style w:type="paragraph" w:customStyle="1" w:styleId="E9882A6B4A7ACE4B81CBBDFE874EE9D4">
    <w:name w:val="E9882A6B4A7ACE4B81CBBDFE874EE9D4"/>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paragraph" w:customStyle="1" w:styleId="BC039B13FDA70440990C69D7AA01D0C2">
    <w:name w:val="BC039B13FDA70440990C69D7AA01D0C2"/>
  </w:style>
  <w:style w:type="paragraph" w:customStyle="1" w:styleId="F3A46E7296A95743B2E24733F3034C88">
    <w:name w:val="F3A46E7296A95743B2E24733F3034C88"/>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paragraph" w:customStyle="1" w:styleId="4348CACF2DAA12439E247ECB6610327F">
    <w:name w:val="4348CACF2DAA12439E247ECB6610327F"/>
  </w:style>
  <w:style w:type="paragraph" w:customStyle="1" w:styleId="3DC4B6793F5A7F47B9C99D18462A48D6">
    <w:name w:val="3DC4B6793F5A7F47B9C99D18462A48D6"/>
  </w:style>
  <w:style w:type="paragraph" w:customStyle="1" w:styleId="0E994B1F2E56194DA30F8680C429EDF0">
    <w:name w:val="0E994B1F2E56194DA30F8680C429EDF0"/>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customStyle="1" w:styleId="6842263A1FA62E42A8D9F511A567B0CB">
    <w:name w:val="6842263A1FA62E42A8D9F511A567B0CB"/>
  </w:style>
  <w:style w:type="paragraph" w:customStyle="1" w:styleId="64D6CBCA49F0BE4282254FE654E0521E">
    <w:name w:val="64D6CBCA49F0BE4282254FE654E0521E"/>
  </w:style>
  <w:style w:type="paragraph" w:customStyle="1" w:styleId="AB611678BA35294887B887535A33BCDC">
    <w:name w:val="AB611678BA35294887B887535A33BCDC"/>
  </w:style>
  <w:style w:type="paragraph" w:styleId="Bibliography">
    <w:name w:val="Bibliography"/>
    <w:basedOn w:val="Normal"/>
    <w:next w:val="Normal"/>
    <w:uiPriority w:val="37"/>
    <w:semiHidden/>
    <w:unhideWhenUsed/>
  </w:style>
  <w:style w:type="paragraph" w:customStyle="1" w:styleId="7F5253AF96BD5847813DCDF3A7668570">
    <w:name w:val="7F5253AF96BD5847813DCDF3A7668570"/>
  </w:style>
  <w:style w:type="paragraph" w:customStyle="1" w:styleId="0068F22C87B28F45832186A75ABE5BC8">
    <w:name w:val="0068F22C87B28F45832186A75ABE5BC8"/>
  </w:style>
  <w:style w:type="paragraph" w:customStyle="1" w:styleId="F438E622546602429847A7CCBD4285F1">
    <w:name w:val="F438E622546602429847A7CCBD4285F1"/>
  </w:style>
  <w:style w:type="paragraph" w:customStyle="1" w:styleId="E51050D49C8B29489E31E5E7C647502E">
    <w:name w:val="E51050D49C8B29489E31E5E7C647502E"/>
  </w:style>
  <w:style w:type="paragraph" w:customStyle="1" w:styleId="48F9ED170A7DD544A2C5D39336A89E7F">
    <w:name w:val="48F9ED170A7DD544A2C5D39336A89E7F"/>
  </w:style>
  <w:style w:type="paragraph" w:customStyle="1" w:styleId="B8FABEC4920862498C0CC716B13443DB">
    <w:name w:val="B8FABEC4920862498C0CC716B13443DB"/>
    <w:rsid w:val="006E61C9"/>
  </w:style>
  <w:style w:type="paragraph" w:customStyle="1" w:styleId="6ABEE4107388E94A89F4088AD2F9E228">
    <w:name w:val="6ABEE4107388E94A89F4088AD2F9E228"/>
    <w:rsid w:val="006E61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{D0ED7B71-035C-BB49-B683-0310FD0164EB}tf10002091.dotx</Template>
  <TotalTime>192</TotalTime>
  <Pages>25</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Milestone: 
Airport Flight Management Database</dc:title>
  <dc:subject/>
  <dc:creator>Amanda Pena</dc:creator>
  <cp:keywords/>
  <dc:description/>
  <cp:lastModifiedBy>Amanda Pena Varela</cp:lastModifiedBy>
  <cp:revision>1</cp:revision>
  <dcterms:created xsi:type="dcterms:W3CDTF">2026-05-04T12:58:00Z</dcterms:created>
  <dcterms:modified xsi:type="dcterms:W3CDTF">2026-05-04T17:04:00Z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